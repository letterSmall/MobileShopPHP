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357A" w:rsidRDefault="00A6357A"/>
    <w:p w:rsidR="00A6357A" w:rsidRDefault="00A6357A"/>
    <w:p w:rsidR="00A6357A" w:rsidRDefault="00A6357A"/>
    <w:p w:rsidR="00A6357A" w:rsidRDefault="00A6357A"/>
    <w:p w:rsidR="00A6357A" w:rsidRDefault="00A6357A"/>
    <w:p w:rsidR="00A6357A" w:rsidRDefault="00A6357A"/>
    <w:p w:rsidR="00A6357A" w:rsidRDefault="00A6357A"/>
    <w:p w:rsidR="00A6357A" w:rsidRDefault="00A6357A"/>
    <w:p w:rsidR="00A6357A" w:rsidRDefault="00A6357A"/>
    <w:p w:rsidR="00A6357A" w:rsidRDefault="00A6357A"/>
    <w:p w:rsidR="00A6357A" w:rsidRDefault="00A6357A"/>
    <w:p w:rsidR="00A6357A" w:rsidRDefault="00A6357A"/>
    <w:p w:rsidR="00F63CD9" w:rsidRDefault="00F63CD9"/>
    <w:p w:rsidR="00F63CD9" w:rsidRDefault="00F63CD9"/>
    <w:p w:rsidR="00A6357A" w:rsidRDefault="00A6357A"/>
    <w:p w:rsidR="00A6357A" w:rsidRPr="00F63CD9" w:rsidRDefault="008172C2" w:rsidP="00F63CD9">
      <w:pPr>
        <w:pStyle w:val="aa"/>
        <w:rPr>
          <w:sz w:val="48"/>
        </w:rPr>
      </w:pPr>
      <w:bookmarkStart w:id="0" w:name="_Toc530766218"/>
      <w:r w:rsidRPr="00F63CD9">
        <w:rPr>
          <w:rFonts w:hint="eastAsia"/>
          <w:sz w:val="48"/>
        </w:rPr>
        <w:t>手机商场</w:t>
      </w:r>
      <w:r w:rsidR="00F2379F" w:rsidRPr="00F63CD9">
        <w:rPr>
          <w:rFonts w:hint="eastAsia"/>
          <w:sz w:val="48"/>
        </w:rPr>
        <w:t>（</w:t>
      </w:r>
      <w:r w:rsidR="00F2379F" w:rsidRPr="00F63CD9">
        <w:rPr>
          <w:sz w:val="48"/>
        </w:rPr>
        <w:t>MobileShop</w:t>
      </w:r>
      <w:r w:rsidR="00F2379F" w:rsidRPr="00F63CD9">
        <w:rPr>
          <w:rFonts w:hint="eastAsia"/>
          <w:sz w:val="48"/>
        </w:rPr>
        <w:t>）</w:t>
      </w:r>
      <w:r w:rsidRPr="00F63CD9">
        <w:rPr>
          <w:rFonts w:hint="eastAsia"/>
          <w:sz w:val="48"/>
        </w:rPr>
        <w:t>需求</w:t>
      </w:r>
      <w:r w:rsidR="00F2379F" w:rsidRPr="00F63CD9">
        <w:rPr>
          <w:rFonts w:hint="eastAsia"/>
          <w:sz w:val="48"/>
        </w:rPr>
        <w:t>报告</w:t>
      </w:r>
      <w:bookmarkEnd w:id="0"/>
    </w:p>
    <w:p w:rsidR="00A6357A" w:rsidRDefault="00A6357A"/>
    <w:p w:rsidR="00A6357A" w:rsidRDefault="00A6357A"/>
    <w:p w:rsidR="00A6357A" w:rsidRDefault="00A6357A"/>
    <w:p w:rsidR="00A6357A" w:rsidRDefault="00A6357A">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F2379F" w:rsidRDefault="00F2379F">
      <w:pPr>
        <w:rPr>
          <w:b/>
          <w:bCs/>
          <w:sz w:val="24"/>
        </w:rPr>
      </w:pPr>
    </w:p>
    <w:p w:rsidR="00A6357A" w:rsidRDefault="00A6357A">
      <w:pPr>
        <w:pStyle w:val="10"/>
        <w:tabs>
          <w:tab w:val="right" w:leader="dot" w:pos="8306"/>
        </w:tabs>
      </w:pPr>
    </w:p>
    <w:p w:rsidR="00A6357A" w:rsidRPr="00134F5D" w:rsidRDefault="008172C2" w:rsidP="00134F5D">
      <w:pPr>
        <w:pStyle w:val="aa"/>
        <w:rPr>
          <w:sz w:val="40"/>
        </w:rPr>
      </w:pPr>
      <w:bookmarkStart w:id="1" w:name="_Toc530766219"/>
      <w:r w:rsidRPr="00F63CD9">
        <w:rPr>
          <w:rFonts w:hint="eastAsia"/>
          <w:sz w:val="40"/>
        </w:rPr>
        <w:lastRenderedPageBreak/>
        <w:t>目录</w:t>
      </w:r>
      <w:bookmarkEnd w:id="1"/>
    </w:p>
    <w:p w:rsidR="000054B9" w:rsidRDefault="008172C2">
      <w:pPr>
        <w:pStyle w:val="10"/>
        <w:tabs>
          <w:tab w:val="right" w:leader="dot" w:pos="8296"/>
        </w:tabs>
        <w:rPr>
          <w:rFonts w:asciiTheme="minorHAnsi" w:eastAsiaTheme="minorEastAsia" w:hAnsiTheme="minorHAnsi" w:cstheme="minorBidi"/>
          <w:noProof/>
          <w:szCs w:val="22"/>
        </w:rPr>
      </w:pPr>
      <w:r w:rsidRPr="00C15D3E">
        <w:rPr>
          <w:rFonts w:hint="eastAsia"/>
          <w:sz w:val="28"/>
        </w:rPr>
        <w:fldChar w:fldCharType="begin"/>
      </w:r>
      <w:r w:rsidRPr="00C15D3E">
        <w:rPr>
          <w:rFonts w:hint="eastAsia"/>
          <w:sz w:val="28"/>
        </w:rPr>
        <w:instrText xml:space="preserve">TOC \o "1-3" \h \u </w:instrText>
      </w:r>
      <w:r w:rsidRPr="00C15D3E">
        <w:rPr>
          <w:rFonts w:hint="eastAsia"/>
          <w:sz w:val="28"/>
        </w:rPr>
        <w:fldChar w:fldCharType="separate"/>
      </w:r>
      <w:hyperlink w:anchor="_Toc530766218" w:history="1">
        <w:r w:rsidR="000054B9" w:rsidRPr="00F83F5A">
          <w:rPr>
            <w:rStyle w:val="a8"/>
            <w:rFonts w:hint="eastAsia"/>
            <w:noProof/>
          </w:rPr>
          <w:t>手机商场（</w:t>
        </w:r>
        <w:r w:rsidR="000054B9" w:rsidRPr="00F83F5A">
          <w:rPr>
            <w:rStyle w:val="a8"/>
            <w:noProof/>
          </w:rPr>
          <w:t>MobileShop</w:t>
        </w:r>
        <w:r w:rsidR="000054B9" w:rsidRPr="00F83F5A">
          <w:rPr>
            <w:rStyle w:val="a8"/>
            <w:rFonts w:hint="eastAsia"/>
            <w:noProof/>
          </w:rPr>
          <w:t>）需求报告</w:t>
        </w:r>
        <w:r w:rsidR="000054B9">
          <w:rPr>
            <w:noProof/>
          </w:rPr>
          <w:tab/>
        </w:r>
        <w:r w:rsidR="000054B9">
          <w:rPr>
            <w:noProof/>
          </w:rPr>
          <w:fldChar w:fldCharType="begin"/>
        </w:r>
        <w:r w:rsidR="000054B9">
          <w:rPr>
            <w:noProof/>
          </w:rPr>
          <w:instrText xml:space="preserve"> PAGEREF _Toc530766218 \h </w:instrText>
        </w:r>
        <w:r w:rsidR="000054B9">
          <w:rPr>
            <w:noProof/>
          </w:rPr>
        </w:r>
        <w:r w:rsidR="000054B9">
          <w:rPr>
            <w:noProof/>
          </w:rPr>
          <w:fldChar w:fldCharType="separate"/>
        </w:r>
        <w:r w:rsidR="000054B9">
          <w:rPr>
            <w:noProof/>
          </w:rPr>
          <w:t>1</w:t>
        </w:r>
        <w:r w:rsidR="000054B9">
          <w:rPr>
            <w:noProof/>
          </w:rPr>
          <w:fldChar w:fldCharType="end"/>
        </w:r>
      </w:hyperlink>
    </w:p>
    <w:p w:rsidR="000054B9" w:rsidRDefault="008C152E">
      <w:pPr>
        <w:pStyle w:val="10"/>
        <w:tabs>
          <w:tab w:val="right" w:leader="dot" w:pos="8296"/>
        </w:tabs>
        <w:rPr>
          <w:rFonts w:asciiTheme="minorHAnsi" w:eastAsiaTheme="minorEastAsia" w:hAnsiTheme="minorHAnsi" w:cstheme="minorBidi"/>
          <w:noProof/>
          <w:szCs w:val="22"/>
        </w:rPr>
      </w:pPr>
      <w:hyperlink w:anchor="_Toc530766219" w:history="1">
        <w:r w:rsidR="000054B9" w:rsidRPr="00F83F5A">
          <w:rPr>
            <w:rStyle w:val="a8"/>
            <w:rFonts w:hint="eastAsia"/>
            <w:noProof/>
          </w:rPr>
          <w:t>目录</w:t>
        </w:r>
        <w:r w:rsidR="000054B9">
          <w:rPr>
            <w:noProof/>
          </w:rPr>
          <w:tab/>
        </w:r>
        <w:r w:rsidR="000054B9">
          <w:rPr>
            <w:noProof/>
          </w:rPr>
          <w:fldChar w:fldCharType="begin"/>
        </w:r>
        <w:r w:rsidR="000054B9">
          <w:rPr>
            <w:noProof/>
          </w:rPr>
          <w:instrText xml:space="preserve"> PAGEREF _Toc530766219 \h </w:instrText>
        </w:r>
        <w:r w:rsidR="000054B9">
          <w:rPr>
            <w:noProof/>
          </w:rPr>
        </w:r>
        <w:r w:rsidR="000054B9">
          <w:rPr>
            <w:noProof/>
          </w:rPr>
          <w:fldChar w:fldCharType="separate"/>
        </w:r>
        <w:r w:rsidR="000054B9">
          <w:rPr>
            <w:noProof/>
          </w:rPr>
          <w:t>2</w:t>
        </w:r>
        <w:r w:rsidR="000054B9">
          <w:rPr>
            <w:noProof/>
          </w:rPr>
          <w:fldChar w:fldCharType="end"/>
        </w:r>
      </w:hyperlink>
    </w:p>
    <w:p w:rsidR="000054B9" w:rsidRDefault="008C152E">
      <w:pPr>
        <w:pStyle w:val="10"/>
        <w:tabs>
          <w:tab w:val="right" w:leader="dot" w:pos="8296"/>
        </w:tabs>
        <w:rPr>
          <w:rFonts w:asciiTheme="minorHAnsi" w:eastAsiaTheme="minorEastAsia" w:hAnsiTheme="minorHAnsi" w:cstheme="minorBidi"/>
          <w:noProof/>
          <w:szCs w:val="22"/>
        </w:rPr>
      </w:pPr>
      <w:hyperlink w:anchor="_Toc530766220" w:history="1">
        <w:r w:rsidR="000054B9" w:rsidRPr="00F83F5A">
          <w:rPr>
            <w:rStyle w:val="a8"/>
            <w:rFonts w:hint="eastAsia"/>
            <w:noProof/>
          </w:rPr>
          <w:t>摘要</w:t>
        </w:r>
        <w:r w:rsidR="000054B9">
          <w:rPr>
            <w:noProof/>
          </w:rPr>
          <w:tab/>
        </w:r>
        <w:r w:rsidR="000054B9">
          <w:rPr>
            <w:noProof/>
          </w:rPr>
          <w:fldChar w:fldCharType="begin"/>
        </w:r>
        <w:r w:rsidR="000054B9">
          <w:rPr>
            <w:noProof/>
          </w:rPr>
          <w:instrText xml:space="preserve"> PAGEREF _Toc530766220 \h </w:instrText>
        </w:r>
        <w:r w:rsidR="000054B9">
          <w:rPr>
            <w:noProof/>
          </w:rPr>
        </w:r>
        <w:r w:rsidR="000054B9">
          <w:rPr>
            <w:noProof/>
          </w:rPr>
          <w:fldChar w:fldCharType="separate"/>
        </w:r>
        <w:r w:rsidR="000054B9">
          <w:rPr>
            <w:noProof/>
          </w:rPr>
          <w:t>3</w:t>
        </w:r>
        <w:r w:rsidR="000054B9">
          <w:rPr>
            <w:noProof/>
          </w:rPr>
          <w:fldChar w:fldCharType="end"/>
        </w:r>
      </w:hyperlink>
    </w:p>
    <w:p w:rsidR="000054B9" w:rsidRDefault="008C152E">
      <w:pPr>
        <w:pStyle w:val="10"/>
        <w:tabs>
          <w:tab w:val="right" w:leader="dot" w:pos="8296"/>
        </w:tabs>
        <w:rPr>
          <w:rFonts w:asciiTheme="minorHAnsi" w:eastAsiaTheme="minorEastAsia" w:hAnsiTheme="minorHAnsi" w:cstheme="minorBidi"/>
          <w:noProof/>
          <w:szCs w:val="22"/>
        </w:rPr>
      </w:pPr>
      <w:hyperlink w:anchor="_Toc530766221" w:history="1">
        <w:r w:rsidR="000054B9" w:rsidRPr="00F83F5A">
          <w:rPr>
            <w:rStyle w:val="a8"/>
            <w:rFonts w:hint="eastAsia"/>
            <w:noProof/>
          </w:rPr>
          <w:t>一、</w:t>
        </w:r>
        <w:r w:rsidR="000054B9" w:rsidRPr="00F83F5A">
          <w:rPr>
            <w:rStyle w:val="a8"/>
            <w:rFonts w:hint="eastAsia"/>
            <w:noProof/>
          </w:rPr>
          <w:t xml:space="preserve"> </w:t>
        </w:r>
        <w:r w:rsidR="000054B9" w:rsidRPr="00F83F5A">
          <w:rPr>
            <w:rStyle w:val="a8"/>
            <w:rFonts w:hint="eastAsia"/>
            <w:noProof/>
          </w:rPr>
          <w:t>手机商城简介</w:t>
        </w:r>
        <w:r w:rsidR="000054B9">
          <w:rPr>
            <w:noProof/>
          </w:rPr>
          <w:tab/>
        </w:r>
        <w:r w:rsidR="000054B9">
          <w:rPr>
            <w:noProof/>
          </w:rPr>
          <w:fldChar w:fldCharType="begin"/>
        </w:r>
        <w:r w:rsidR="000054B9">
          <w:rPr>
            <w:noProof/>
          </w:rPr>
          <w:instrText xml:space="preserve"> PAGEREF _Toc530766221 \h </w:instrText>
        </w:r>
        <w:r w:rsidR="000054B9">
          <w:rPr>
            <w:noProof/>
          </w:rPr>
        </w:r>
        <w:r w:rsidR="000054B9">
          <w:rPr>
            <w:noProof/>
          </w:rPr>
          <w:fldChar w:fldCharType="separate"/>
        </w:r>
        <w:r w:rsidR="000054B9">
          <w:rPr>
            <w:noProof/>
          </w:rPr>
          <w:t>4</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22" w:history="1">
        <w:r w:rsidR="000054B9" w:rsidRPr="00F83F5A">
          <w:rPr>
            <w:rStyle w:val="a8"/>
            <w:noProof/>
          </w:rPr>
          <w:t>1.1</w:t>
        </w:r>
        <w:r w:rsidR="000054B9" w:rsidRPr="00F83F5A">
          <w:rPr>
            <w:rStyle w:val="a8"/>
            <w:rFonts w:hint="eastAsia"/>
            <w:noProof/>
          </w:rPr>
          <w:t xml:space="preserve"> </w:t>
        </w:r>
        <w:r w:rsidR="000054B9" w:rsidRPr="00F83F5A">
          <w:rPr>
            <w:rStyle w:val="a8"/>
            <w:rFonts w:hint="eastAsia"/>
            <w:noProof/>
          </w:rPr>
          <w:t>发展现状</w:t>
        </w:r>
        <w:r w:rsidR="000054B9">
          <w:rPr>
            <w:noProof/>
          </w:rPr>
          <w:tab/>
        </w:r>
        <w:r w:rsidR="000054B9">
          <w:rPr>
            <w:noProof/>
          </w:rPr>
          <w:fldChar w:fldCharType="begin"/>
        </w:r>
        <w:r w:rsidR="000054B9">
          <w:rPr>
            <w:noProof/>
          </w:rPr>
          <w:instrText xml:space="preserve"> PAGEREF _Toc530766222 \h </w:instrText>
        </w:r>
        <w:r w:rsidR="000054B9">
          <w:rPr>
            <w:noProof/>
          </w:rPr>
        </w:r>
        <w:r w:rsidR="000054B9">
          <w:rPr>
            <w:noProof/>
          </w:rPr>
          <w:fldChar w:fldCharType="separate"/>
        </w:r>
        <w:r w:rsidR="000054B9">
          <w:rPr>
            <w:noProof/>
          </w:rPr>
          <w:t>4</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23" w:history="1">
        <w:r w:rsidR="000054B9" w:rsidRPr="00F83F5A">
          <w:rPr>
            <w:rStyle w:val="a8"/>
            <w:noProof/>
          </w:rPr>
          <w:t>1.2</w:t>
        </w:r>
        <w:r w:rsidR="000054B9" w:rsidRPr="00F83F5A">
          <w:rPr>
            <w:rStyle w:val="a8"/>
            <w:rFonts w:hint="eastAsia"/>
            <w:noProof/>
          </w:rPr>
          <w:t xml:space="preserve"> </w:t>
        </w:r>
        <w:r w:rsidR="000054B9" w:rsidRPr="00F83F5A">
          <w:rPr>
            <w:rStyle w:val="a8"/>
            <w:rFonts w:hint="eastAsia"/>
            <w:noProof/>
          </w:rPr>
          <w:t>发展现状</w:t>
        </w:r>
        <w:r w:rsidR="000054B9">
          <w:rPr>
            <w:noProof/>
          </w:rPr>
          <w:tab/>
        </w:r>
        <w:r w:rsidR="000054B9">
          <w:rPr>
            <w:noProof/>
          </w:rPr>
          <w:fldChar w:fldCharType="begin"/>
        </w:r>
        <w:r w:rsidR="000054B9">
          <w:rPr>
            <w:noProof/>
          </w:rPr>
          <w:instrText xml:space="preserve"> PAGEREF _Toc530766223 \h </w:instrText>
        </w:r>
        <w:r w:rsidR="000054B9">
          <w:rPr>
            <w:noProof/>
          </w:rPr>
        </w:r>
        <w:r w:rsidR="000054B9">
          <w:rPr>
            <w:noProof/>
          </w:rPr>
          <w:fldChar w:fldCharType="separate"/>
        </w:r>
        <w:r w:rsidR="000054B9">
          <w:rPr>
            <w:noProof/>
          </w:rPr>
          <w:t>4</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24" w:history="1">
        <w:r w:rsidR="000054B9" w:rsidRPr="00F83F5A">
          <w:rPr>
            <w:rStyle w:val="a8"/>
            <w:noProof/>
          </w:rPr>
          <w:t>1.3</w:t>
        </w:r>
        <w:r w:rsidR="000054B9" w:rsidRPr="00F83F5A">
          <w:rPr>
            <w:rStyle w:val="a8"/>
            <w:rFonts w:hint="eastAsia"/>
            <w:noProof/>
          </w:rPr>
          <w:t xml:space="preserve"> </w:t>
        </w:r>
        <w:r w:rsidR="000054B9" w:rsidRPr="00F83F5A">
          <w:rPr>
            <w:rStyle w:val="a8"/>
            <w:rFonts w:hint="eastAsia"/>
            <w:noProof/>
          </w:rPr>
          <w:t>开发目标</w:t>
        </w:r>
        <w:r w:rsidR="000054B9">
          <w:rPr>
            <w:noProof/>
          </w:rPr>
          <w:tab/>
        </w:r>
        <w:r w:rsidR="000054B9">
          <w:rPr>
            <w:noProof/>
          </w:rPr>
          <w:fldChar w:fldCharType="begin"/>
        </w:r>
        <w:r w:rsidR="000054B9">
          <w:rPr>
            <w:noProof/>
          </w:rPr>
          <w:instrText xml:space="preserve"> PAGEREF _Toc530766224 \h </w:instrText>
        </w:r>
        <w:r w:rsidR="000054B9">
          <w:rPr>
            <w:noProof/>
          </w:rPr>
        </w:r>
        <w:r w:rsidR="000054B9">
          <w:rPr>
            <w:noProof/>
          </w:rPr>
          <w:fldChar w:fldCharType="separate"/>
        </w:r>
        <w:r w:rsidR="000054B9">
          <w:rPr>
            <w:noProof/>
          </w:rPr>
          <w:t>4</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25" w:history="1">
        <w:r w:rsidR="000054B9" w:rsidRPr="00F83F5A">
          <w:rPr>
            <w:rStyle w:val="a8"/>
            <w:noProof/>
          </w:rPr>
          <w:t>1.4</w:t>
        </w:r>
        <w:r w:rsidR="000054B9" w:rsidRPr="00F83F5A">
          <w:rPr>
            <w:rStyle w:val="a8"/>
            <w:rFonts w:hint="eastAsia"/>
            <w:noProof/>
          </w:rPr>
          <w:t xml:space="preserve"> </w:t>
        </w:r>
        <w:r w:rsidR="000054B9" w:rsidRPr="00F83F5A">
          <w:rPr>
            <w:rStyle w:val="a8"/>
            <w:rFonts w:hint="eastAsia"/>
            <w:noProof/>
          </w:rPr>
          <w:t>系统概述</w:t>
        </w:r>
        <w:r w:rsidR="000054B9">
          <w:rPr>
            <w:noProof/>
          </w:rPr>
          <w:tab/>
        </w:r>
        <w:r w:rsidR="000054B9">
          <w:rPr>
            <w:noProof/>
          </w:rPr>
          <w:fldChar w:fldCharType="begin"/>
        </w:r>
        <w:r w:rsidR="000054B9">
          <w:rPr>
            <w:noProof/>
          </w:rPr>
          <w:instrText xml:space="preserve"> PAGEREF _Toc530766225 \h </w:instrText>
        </w:r>
        <w:r w:rsidR="000054B9">
          <w:rPr>
            <w:noProof/>
          </w:rPr>
        </w:r>
        <w:r w:rsidR="000054B9">
          <w:rPr>
            <w:noProof/>
          </w:rPr>
          <w:fldChar w:fldCharType="separate"/>
        </w:r>
        <w:r w:rsidR="000054B9">
          <w:rPr>
            <w:noProof/>
          </w:rPr>
          <w:t>5</w:t>
        </w:r>
        <w:r w:rsidR="000054B9">
          <w:rPr>
            <w:noProof/>
          </w:rPr>
          <w:fldChar w:fldCharType="end"/>
        </w:r>
      </w:hyperlink>
    </w:p>
    <w:p w:rsidR="000054B9" w:rsidRDefault="008C152E">
      <w:pPr>
        <w:pStyle w:val="10"/>
        <w:tabs>
          <w:tab w:val="right" w:leader="dot" w:pos="8296"/>
        </w:tabs>
        <w:rPr>
          <w:rFonts w:asciiTheme="minorHAnsi" w:eastAsiaTheme="minorEastAsia" w:hAnsiTheme="minorHAnsi" w:cstheme="minorBidi"/>
          <w:noProof/>
          <w:szCs w:val="22"/>
        </w:rPr>
      </w:pPr>
      <w:hyperlink w:anchor="_Toc530766226" w:history="1">
        <w:r w:rsidR="000054B9" w:rsidRPr="00F83F5A">
          <w:rPr>
            <w:rStyle w:val="a8"/>
            <w:rFonts w:hint="eastAsia"/>
            <w:noProof/>
          </w:rPr>
          <w:t>二、</w:t>
        </w:r>
        <w:r w:rsidR="000054B9" w:rsidRPr="00F83F5A">
          <w:rPr>
            <w:rStyle w:val="a8"/>
            <w:rFonts w:hint="eastAsia"/>
            <w:noProof/>
          </w:rPr>
          <w:t xml:space="preserve"> </w:t>
        </w:r>
        <w:r w:rsidR="000054B9" w:rsidRPr="00F83F5A">
          <w:rPr>
            <w:rStyle w:val="a8"/>
            <w:rFonts w:hint="eastAsia"/>
            <w:noProof/>
          </w:rPr>
          <w:t>需求分析说明</w:t>
        </w:r>
        <w:r w:rsidR="000054B9">
          <w:rPr>
            <w:noProof/>
          </w:rPr>
          <w:tab/>
        </w:r>
        <w:r w:rsidR="000054B9">
          <w:rPr>
            <w:noProof/>
          </w:rPr>
          <w:fldChar w:fldCharType="begin"/>
        </w:r>
        <w:r w:rsidR="000054B9">
          <w:rPr>
            <w:noProof/>
          </w:rPr>
          <w:instrText xml:space="preserve"> PAGEREF _Toc530766226 \h </w:instrText>
        </w:r>
        <w:r w:rsidR="000054B9">
          <w:rPr>
            <w:noProof/>
          </w:rPr>
        </w:r>
        <w:r w:rsidR="000054B9">
          <w:rPr>
            <w:noProof/>
          </w:rPr>
          <w:fldChar w:fldCharType="separate"/>
        </w:r>
        <w:r w:rsidR="000054B9">
          <w:rPr>
            <w:noProof/>
          </w:rPr>
          <w:t>5</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27" w:history="1">
        <w:r w:rsidR="000054B9" w:rsidRPr="00F83F5A">
          <w:rPr>
            <w:rStyle w:val="a8"/>
            <w:noProof/>
          </w:rPr>
          <w:t xml:space="preserve">2.1 </w:t>
        </w:r>
        <w:r w:rsidR="000054B9" w:rsidRPr="00F83F5A">
          <w:rPr>
            <w:rStyle w:val="a8"/>
            <w:rFonts w:hint="eastAsia"/>
            <w:noProof/>
          </w:rPr>
          <w:t>业务流程</w:t>
        </w:r>
        <w:r w:rsidR="000054B9">
          <w:rPr>
            <w:noProof/>
          </w:rPr>
          <w:tab/>
        </w:r>
        <w:r w:rsidR="000054B9">
          <w:rPr>
            <w:noProof/>
          </w:rPr>
          <w:fldChar w:fldCharType="begin"/>
        </w:r>
        <w:r w:rsidR="000054B9">
          <w:rPr>
            <w:noProof/>
          </w:rPr>
          <w:instrText xml:space="preserve"> PAGEREF _Toc530766227 \h </w:instrText>
        </w:r>
        <w:r w:rsidR="000054B9">
          <w:rPr>
            <w:noProof/>
          </w:rPr>
        </w:r>
        <w:r w:rsidR="000054B9">
          <w:rPr>
            <w:noProof/>
          </w:rPr>
          <w:fldChar w:fldCharType="separate"/>
        </w:r>
        <w:r w:rsidR="000054B9">
          <w:rPr>
            <w:noProof/>
          </w:rPr>
          <w:t>5</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28" w:history="1">
        <w:r w:rsidR="000054B9" w:rsidRPr="00F83F5A">
          <w:rPr>
            <w:rStyle w:val="a8"/>
            <w:noProof/>
          </w:rPr>
          <w:t xml:space="preserve">2.2 </w:t>
        </w:r>
        <w:r w:rsidR="000054B9" w:rsidRPr="00F83F5A">
          <w:rPr>
            <w:rStyle w:val="a8"/>
            <w:rFonts w:hint="eastAsia"/>
            <w:noProof/>
          </w:rPr>
          <w:t>买家需求</w:t>
        </w:r>
        <w:r w:rsidR="000054B9">
          <w:rPr>
            <w:noProof/>
          </w:rPr>
          <w:tab/>
        </w:r>
        <w:r w:rsidR="000054B9">
          <w:rPr>
            <w:noProof/>
          </w:rPr>
          <w:fldChar w:fldCharType="begin"/>
        </w:r>
        <w:r w:rsidR="000054B9">
          <w:rPr>
            <w:noProof/>
          </w:rPr>
          <w:instrText xml:space="preserve"> PAGEREF _Toc530766228 \h </w:instrText>
        </w:r>
        <w:r w:rsidR="000054B9">
          <w:rPr>
            <w:noProof/>
          </w:rPr>
        </w:r>
        <w:r w:rsidR="000054B9">
          <w:rPr>
            <w:noProof/>
          </w:rPr>
          <w:fldChar w:fldCharType="separate"/>
        </w:r>
        <w:r w:rsidR="000054B9">
          <w:rPr>
            <w:noProof/>
          </w:rPr>
          <w:t>5</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29" w:history="1">
        <w:r w:rsidR="000054B9" w:rsidRPr="00F83F5A">
          <w:rPr>
            <w:rStyle w:val="a8"/>
            <w:noProof/>
          </w:rPr>
          <w:t xml:space="preserve">2.3 </w:t>
        </w:r>
        <w:r w:rsidR="000054B9" w:rsidRPr="00F83F5A">
          <w:rPr>
            <w:rStyle w:val="a8"/>
            <w:rFonts w:hint="eastAsia"/>
            <w:noProof/>
          </w:rPr>
          <w:t>卖家需求</w:t>
        </w:r>
        <w:r w:rsidR="000054B9">
          <w:rPr>
            <w:noProof/>
          </w:rPr>
          <w:tab/>
        </w:r>
        <w:r w:rsidR="000054B9">
          <w:rPr>
            <w:noProof/>
          </w:rPr>
          <w:fldChar w:fldCharType="begin"/>
        </w:r>
        <w:r w:rsidR="000054B9">
          <w:rPr>
            <w:noProof/>
          </w:rPr>
          <w:instrText xml:space="preserve"> PAGEREF _Toc530766229 \h </w:instrText>
        </w:r>
        <w:r w:rsidR="000054B9">
          <w:rPr>
            <w:noProof/>
          </w:rPr>
        </w:r>
        <w:r w:rsidR="000054B9">
          <w:rPr>
            <w:noProof/>
          </w:rPr>
          <w:fldChar w:fldCharType="separate"/>
        </w:r>
        <w:r w:rsidR="000054B9">
          <w:rPr>
            <w:noProof/>
          </w:rPr>
          <w:t>5</w:t>
        </w:r>
        <w:r w:rsidR="000054B9">
          <w:rPr>
            <w:noProof/>
          </w:rPr>
          <w:fldChar w:fldCharType="end"/>
        </w:r>
      </w:hyperlink>
    </w:p>
    <w:p w:rsidR="000054B9" w:rsidRDefault="008C152E">
      <w:pPr>
        <w:pStyle w:val="10"/>
        <w:tabs>
          <w:tab w:val="right" w:leader="dot" w:pos="8296"/>
        </w:tabs>
        <w:rPr>
          <w:rFonts w:asciiTheme="minorHAnsi" w:eastAsiaTheme="minorEastAsia" w:hAnsiTheme="minorHAnsi" w:cstheme="minorBidi"/>
          <w:noProof/>
          <w:szCs w:val="22"/>
        </w:rPr>
      </w:pPr>
      <w:hyperlink w:anchor="_Toc530766230" w:history="1">
        <w:r w:rsidR="000054B9" w:rsidRPr="00F83F5A">
          <w:rPr>
            <w:rStyle w:val="a8"/>
            <w:rFonts w:hint="eastAsia"/>
            <w:noProof/>
          </w:rPr>
          <w:t>三、</w:t>
        </w:r>
        <w:r w:rsidR="000054B9" w:rsidRPr="00F83F5A">
          <w:rPr>
            <w:rStyle w:val="a8"/>
            <w:rFonts w:hint="eastAsia"/>
            <w:noProof/>
          </w:rPr>
          <w:t xml:space="preserve"> </w:t>
        </w:r>
        <w:r w:rsidR="000054B9" w:rsidRPr="00F83F5A">
          <w:rPr>
            <w:rStyle w:val="a8"/>
            <w:rFonts w:hint="eastAsia"/>
            <w:noProof/>
          </w:rPr>
          <w:t>功能设计说明</w:t>
        </w:r>
        <w:r w:rsidR="000054B9">
          <w:rPr>
            <w:noProof/>
          </w:rPr>
          <w:tab/>
        </w:r>
        <w:r w:rsidR="000054B9">
          <w:rPr>
            <w:noProof/>
          </w:rPr>
          <w:fldChar w:fldCharType="begin"/>
        </w:r>
        <w:r w:rsidR="000054B9">
          <w:rPr>
            <w:noProof/>
          </w:rPr>
          <w:instrText xml:space="preserve"> PAGEREF _Toc530766230 \h </w:instrText>
        </w:r>
        <w:r w:rsidR="000054B9">
          <w:rPr>
            <w:noProof/>
          </w:rPr>
        </w:r>
        <w:r w:rsidR="000054B9">
          <w:rPr>
            <w:noProof/>
          </w:rPr>
          <w:fldChar w:fldCharType="separate"/>
        </w:r>
        <w:r w:rsidR="000054B9">
          <w:rPr>
            <w:noProof/>
          </w:rPr>
          <w:t>6</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31" w:history="1">
        <w:r w:rsidR="000054B9" w:rsidRPr="00F83F5A">
          <w:rPr>
            <w:rStyle w:val="a8"/>
            <w:noProof/>
          </w:rPr>
          <w:t xml:space="preserve">3.1 </w:t>
        </w:r>
        <w:r w:rsidR="000054B9" w:rsidRPr="00F83F5A">
          <w:rPr>
            <w:rStyle w:val="a8"/>
            <w:rFonts w:hint="eastAsia"/>
            <w:noProof/>
          </w:rPr>
          <w:t>网站构架</w:t>
        </w:r>
        <w:r w:rsidR="000054B9">
          <w:rPr>
            <w:noProof/>
          </w:rPr>
          <w:tab/>
        </w:r>
        <w:r w:rsidR="000054B9">
          <w:rPr>
            <w:noProof/>
          </w:rPr>
          <w:fldChar w:fldCharType="begin"/>
        </w:r>
        <w:r w:rsidR="000054B9">
          <w:rPr>
            <w:noProof/>
          </w:rPr>
          <w:instrText xml:space="preserve"> PAGEREF _Toc530766231 \h </w:instrText>
        </w:r>
        <w:r w:rsidR="000054B9">
          <w:rPr>
            <w:noProof/>
          </w:rPr>
        </w:r>
        <w:r w:rsidR="000054B9">
          <w:rPr>
            <w:noProof/>
          </w:rPr>
          <w:fldChar w:fldCharType="separate"/>
        </w:r>
        <w:r w:rsidR="000054B9">
          <w:rPr>
            <w:noProof/>
          </w:rPr>
          <w:t>6</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32" w:history="1">
        <w:r w:rsidR="000054B9" w:rsidRPr="00F83F5A">
          <w:rPr>
            <w:rStyle w:val="a8"/>
            <w:noProof/>
          </w:rPr>
          <w:t xml:space="preserve">3.2 </w:t>
        </w:r>
        <w:r w:rsidR="000054B9" w:rsidRPr="00F83F5A">
          <w:rPr>
            <w:rStyle w:val="a8"/>
            <w:rFonts w:hint="eastAsia"/>
            <w:noProof/>
          </w:rPr>
          <w:t>网站模块</w:t>
        </w:r>
        <w:r w:rsidR="000054B9">
          <w:rPr>
            <w:noProof/>
          </w:rPr>
          <w:tab/>
        </w:r>
        <w:r w:rsidR="000054B9">
          <w:rPr>
            <w:noProof/>
          </w:rPr>
          <w:fldChar w:fldCharType="begin"/>
        </w:r>
        <w:r w:rsidR="000054B9">
          <w:rPr>
            <w:noProof/>
          </w:rPr>
          <w:instrText xml:space="preserve"> PAGEREF _Toc530766232 \h </w:instrText>
        </w:r>
        <w:r w:rsidR="000054B9">
          <w:rPr>
            <w:noProof/>
          </w:rPr>
        </w:r>
        <w:r w:rsidR="000054B9">
          <w:rPr>
            <w:noProof/>
          </w:rPr>
          <w:fldChar w:fldCharType="separate"/>
        </w:r>
        <w:r w:rsidR="000054B9">
          <w:rPr>
            <w:noProof/>
          </w:rPr>
          <w:t>7</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33" w:history="1">
        <w:r w:rsidR="000054B9" w:rsidRPr="00F83F5A">
          <w:rPr>
            <w:rStyle w:val="a8"/>
            <w:noProof/>
          </w:rPr>
          <w:t xml:space="preserve">3.2.1 </w:t>
        </w:r>
        <w:r w:rsidR="000054B9" w:rsidRPr="00F83F5A">
          <w:rPr>
            <w:rStyle w:val="a8"/>
            <w:rFonts w:hint="eastAsia"/>
            <w:noProof/>
          </w:rPr>
          <w:t>功能模块</w:t>
        </w:r>
        <w:r w:rsidR="000054B9">
          <w:rPr>
            <w:noProof/>
          </w:rPr>
          <w:tab/>
        </w:r>
        <w:r w:rsidR="000054B9">
          <w:rPr>
            <w:noProof/>
          </w:rPr>
          <w:fldChar w:fldCharType="begin"/>
        </w:r>
        <w:r w:rsidR="000054B9">
          <w:rPr>
            <w:noProof/>
          </w:rPr>
          <w:instrText xml:space="preserve"> PAGEREF _Toc530766233 \h </w:instrText>
        </w:r>
        <w:r w:rsidR="000054B9">
          <w:rPr>
            <w:noProof/>
          </w:rPr>
        </w:r>
        <w:r w:rsidR="000054B9">
          <w:rPr>
            <w:noProof/>
          </w:rPr>
          <w:fldChar w:fldCharType="separate"/>
        </w:r>
        <w:r w:rsidR="000054B9">
          <w:rPr>
            <w:noProof/>
          </w:rPr>
          <w:t>7</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34" w:history="1">
        <w:r w:rsidR="000054B9" w:rsidRPr="00F83F5A">
          <w:rPr>
            <w:rStyle w:val="a8"/>
            <w:noProof/>
          </w:rPr>
          <w:t xml:space="preserve">3.2.2 </w:t>
        </w:r>
        <w:r w:rsidR="000054B9" w:rsidRPr="00F83F5A">
          <w:rPr>
            <w:rStyle w:val="a8"/>
            <w:rFonts w:hint="eastAsia"/>
            <w:noProof/>
          </w:rPr>
          <w:t>功能模块图</w:t>
        </w:r>
        <w:r w:rsidR="000054B9">
          <w:rPr>
            <w:noProof/>
          </w:rPr>
          <w:tab/>
        </w:r>
        <w:r w:rsidR="000054B9">
          <w:rPr>
            <w:noProof/>
          </w:rPr>
          <w:fldChar w:fldCharType="begin"/>
        </w:r>
        <w:r w:rsidR="000054B9">
          <w:rPr>
            <w:noProof/>
          </w:rPr>
          <w:instrText xml:space="preserve"> PAGEREF _Toc530766234 \h </w:instrText>
        </w:r>
        <w:r w:rsidR="000054B9">
          <w:rPr>
            <w:noProof/>
          </w:rPr>
        </w:r>
        <w:r w:rsidR="000054B9">
          <w:rPr>
            <w:noProof/>
          </w:rPr>
          <w:fldChar w:fldCharType="separate"/>
        </w:r>
        <w:r w:rsidR="000054B9">
          <w:rPr>
            <w:noProof/>
          </w:rPr>
          <w:t>7</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35" w:history="1">
        <w:r w:rsidR="000054B9" w:rsidRPr="00F83F5A">
          <w:rPr>
            <w:rStyle w:val="a8"/>
            <w:noProof/>
          </w:rPr>
          <w:t xml:space="preserve">3.3 </w:t>
        </w:r>
        <w:r w:rsidR="000054B9" w:rsidRPr="00F83F5A">
          <w:rPr>
            <w:rStyle w:val="a8"/>
            <w:rFonts w:hint="eastAsia"/>
            <w:noProof/>
          </w:rPr>
          <w:t>流程图</w:t>
        </w:r>
        <w:r w:rsidR="000054B9">
          <w:rPr>
            <w:noProof/>
          </w:rPr>
          <w:tab/>
        </w:r>
        <w:r w:rsidR="000054B9">
          <w:rPr>
            <w:noProof/>
          </w:rPr>
          <w:fldChar w:fldCharType="begin"/>
        </w:r>
        <w:r w:rsidR="000054B9">
          <w:rPr>
            <w:noProof/>
          </w:rPr>
          <w:instrText xml:space="preserve"> PAGEREF _Toc530766235 \h </w:instrText>
        </w:r>
        <w:r w:rsidR="000054B9">
          <w:rPr>
            <w:noProof/>
          </w:rPr>
        </w:r>
        <w:r w:rsidR="000054B9">
          <w:rPr>
            <w:noProof/>
          </w:rPr>
          <w:fldChar w:fldCharType="separate"/>
        </w:r>
        <w:r w:rsidR="000054B9">
          <w:rPr>
            <w:noProof/>
          </w:rPr>
          <w:t>8</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36" w:history="1">
        <w:r w:rsidR="000054B9" w:rsidRPr="00F83F5A">
          <w:rPr>
            <w:rStyle w:val="a8"/>
            <w:noProof/>
          </w:rPr>
          <w:t xml:space="preserve">3.4 </w:t>
        </w:r>
        <w:r w:rsidR="000054B9" w:rsidRPr="00F83F5A">
          <w:rPr>
            <w:rStyle w:val="a8"/>
            <w:rFonts w:hint="eastAsia"/>
            <w:noProof/>
          </w:rPr>
          <w:t>开发工具</w:t>
        </w:r>
        <w:r w:rsidR="000054B9">
          <w:rPr>
            <w:noProof/>
          </w:rPr>
          <w:tab/>
        </w:r>
        <w:r w:rsidR="000054B9">
          <w:rPr>
            <w:noProof/>
          </w:rPr>
          <w:fldChar w:fldCharType="begin"/>
        </w:r>
        <w:r w:rsidR="000054B9">
          <w:rPr>
            <w:noProof/>
          </w:rPr>
          <w:instrText xml:space="preserve"> PAGEREF _Toc530766236 \h </w:instrText>
        </w:r>
        <w:r w:rsidR="000054B9">
          <w:rPr>
            <w:noProof/>
          </w:rPr>
        </w:r>
        <w:r w:rsidR="000054B9">
          <w:rPr>
            <w:noProof/>
          </w:rPr>
          <w:fldChar w:fldCharType="separate"/>
        </w:r>
        <w:r w:rsidR="000054B9">
          <w:rPr>
            <w:noProof/>
          </w:rPr>
          <w:t>9</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37" w:history="1">
        <w:r w:rsidR="000054B9" w:rsidRPr="00F83F5A">
          <w:rPr>
            <w:rStyle w:val="a8"/>
            <w:noProof/>
          </w:rPr>
          <w:t>3.4.1 MySQL</w:t>
        </w:r>
        <w:r w:rsidR="000054B9">
          <w:rPr>
            <w:noProof/>
          </w:rPr>
          <w:tab/>
        </w:r>
        <w:r w:rsidR="000054B9">
          <w:rPr>
            <w:noProof/>
          </w:rPr>
          <w:fldChar w:fldCharType="begin"/>
        </w:r>
        <w:r w:rsidR="000054B9">
          <w:rPr>
            <w:noProof/>
          </w:rPr>
          <w:instrText xml:space="preserve"> PAGEREF _Toc530766237 \h </w:instrText>
        </w:r>
        <w:r w:rsidR="000054B9">
          <w:rPr>
            <w:noProof/>
          </w:rPr>
        </w:r>
        <w:r w:rsidR="000054B9">
          <w:rPr>
            <w:noProof/>
          </w:rPr>
          <w:fldChar w:fldCharType="separate"/>
        </w:r>
        <w:r w:rsidR="000054B9">
          <w:rPr>
            <w:noProof/>
          </w:rPr>
          <w:t>9</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38" w:history="1">
        <w:r w:rsidR="000054B9" w:rsidRPr="00F83F5A">
          <w:rPr>
            <w:rStyle w:val="a8"/>
            <w:noProof/>
          </w:rPr>
          <w:t>3.4.2 Microsoft visual studio code</w:t>
        </w:r>
        <w:r w:rsidR="000054B9">
          <w:rPr>
            <w:noProof/>
          </w:rPr>
          <w:tab/>
        </w:r>
        <w:r w:rsidR="000054B9">
          <w:rPr>
            <w:noProof/>
          </w:rPr>
          <w:fldChar w:fldCharType="begin"/>
        </w:r>
        <w:r w:rsidR="000054B9">
          <w:rPr>
            <w:noProof/>
          </w:rPr>
          <w:instrText xml:space="preserve"> PAGEREF _Toc530766238 \h </w:instrText>
        </w:r>
        <w:r w:rsidR="000054B9">
          <w:rPr>
            <w:noProof/>
          </w:rPr>
        </w:r>
        <w:r w:rsidR="000054B9">
          <w:rPr>
            <w:noProof/>
          </w:rPr>
          <w:fldChar w:fldCharType="separate"/>
        </w:r>
        <w:r w:rsidR="000054B9">
          <w:rPr>
            <w:noProof/>
          </w:rPr>
          <w:t>9</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39" w:history="1">
        <w:r w:rsidR="000054B9" w:rsidRPr="00F83F5A">
          <w:rPr>
            <w:rStyle w:val="a8"/>
            <w:noProof/>
          </w:rPr>
          <w:t>3.4.3 PHPWAMP</w:t>
        </w:r>
        <w:r w:rsidR="000054B9">
          <w:rPr>
            <w:noProof/>
          </w:rPr>
          <w:tab/>
        </w:r>
        <w:r w:rsidR="000054B9">
          <w:rPr>
            <w:noProof/>
          </w:rPr>
          <w:fldChar w:fldCharType="begin"/>
        </w:r>
        <w:r w:rsidR="000054B9">
          <w:rPr>
            <w:noProof/>
          </w:rPr>
          <w:instrText xml:space="preserve"> PAGEREF _Toc530766239 \h </w:instrText>
        </w:r>
        <w:r w:rsidR="000054B9">
          <w:rPr>
            <w:noProof/>
          </w:rPr>
        </w:r>
        <w:r w:rsidR="000054B9">
          <w:rPr>
            <w:noProof/>
          </w:rPr>
          <w:fldChar w:fldCharType="separate"/>
        </w:r>
        <w:r w:rsidR="000054B9">
          <w:rPr>
            <w:noProof/>
          </w:rPr>
          <w:t>10</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40" w:history="1">
        <w:r w:rsidR="000054B9" w:rsidRPr="00F83F5A">
          <w:rPr>
            <w:rStyle w:val="a8"/>
            <w:noProof/>
          </w:rPr>
          <w:t>3.4.4 Photoshop</w:t>
        </w:r>
        <w:r w:rsidR="000054B9">
          <w:rPr>
            <w:noProof/>
          </w:rPr>
          <w:tab/>
        </w:r>
        <w:r w:rsidR="000054B9">
          <w:rPr>
            <w:noProof/>
          </w:rPr>
          <w:fldChar w:fldCharType="begin"/>
        </w:r>
        <w:r w:rsidR="000054B9">
          <w:rPr>
            <w:noProof/>
          </w:rPr>
          <w:instrText xml:space="preserve"> PAGEREF _Toc530766240 \h </w:instrText>
        </w:r>
        <w:r w:rsidR="000054B9">
          <w:rPr>
            <w:noProof/>
          </w:rPr>
        </w:r>
        <w:r w:rsidR="000054B9">
          <w:rPr>
            <w:noProof/>
          </w:rPr>
          <w:fldChar w:fldCharType="separate"/>
        </w:r>
        <w:r w:rsidR="000054B9">
          <w:rPr>
            <w:noProof/>
          </w:rPr>
          <w:t>10</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41" w:history="1">
        <w:r w:rsidR="000054B9" w:rsidRPr="00F83F5A">
          <w:rPr>
            <w:rStyle w:val="a8"/>
            <w:noProof/>
          </w:rPr>
          <w:t>3.4.5 Adobe Dreamweaver</w:t>
        </w:r>
        <w:r w:rsidR="000054B9">
          <w:rPr>
            <w:noProof/>
          </w:rPr>
          <w:tab/>
        </w:r>
        <w:r w:rsidR="000054B9">
          <w:rPr>
            <w:noProof/>
          </w:rPr>
          <w:fldChar w:fldCharType="begin"/>
        </w:r>
        <w:r w:rsidR="000054B9">
          <w:rPr>
            <w:noProof/>
          </w:rPr>
          <w:instrText xml:space="preserve"> PAGEREF _Toc530766241 \h </w:instrText>
        </w:r>
        <w:r w:rsidR="000054B9">
          <w:rPr>
            <w:noProof/>
          </w:rPr>
        </w:r>
        <w:r w:rsidR="000054B9">
          <w:rPr>
            <w:noProof/>
          </w:rPr>
          <w:fldChar w:fldCharType="separate"/>
        </w:r>
        <w:r w:rsidR="000054B9">
          <w:rPr>
            <w:noProof/>
          </w:rPr>
          <w:t>10</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42" w:history="1">
        <w:r w:rsidR="000054B9" w:rsidRPr="00F83F5A">
          <w:rPr>
            <w:rStyle w:val="a8"/>
            <w:noProof/>
          </w:rPr>
          <w:t xml:space="preserve">3.5 </w:t>
        </w:r>
        <w:r w:rsidR="000054B9" w:rsidRPr="00F83F5A">
          <w:rPr>
            <w:rStyle w:val="a8"/>
            <w:rFonts w:hint="eastAsia"/>
            <w:noProof/>
          </w:rPr>
          <w:t>开发技术</w:t>
        </w:r>
        <w:r w:rsidR="000054B9">
          <w:rPr>
            <w:noProof/>
          </w:rPr>
          <w:tab/>
        </w:r>
        <w:r w:rsidR="000054B9">
          <w:rPr>
            <w:noProof/>
          </w:rPr>
          <w:fldChar w:fldCharType="begin"/>
        </w:r>
        <w:r w:rsidR="000054B9">
          <w:rPr>
            <w:noProof/>
          </w:rPr>
          <w:instrText xml:space="preserve"> PAGEREF _Toc530766242 \h </w:instrText>
        </w:r>
        <w:r w:rsidR="000054B9">
          <w:rPr>
            <w:noProof/>
          </w:rPr>
        </w:r>
        <w:r w:rsidR="000054B9">
          <w:rPr>
            <w:noProof/>
          </w:rPr>
          <w:fldChar w:fldCharType="separate"/>
        </w:r>
        <w:r w:rsidR="000054B9">
          <w:rPr>
            <w:noProof/>
          </w:rPr>
          <w:t>11</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43" w:history="1">
        <w:r w:rsidR="000054B9" w:rsidRPr="00F83F5A">
          <w:rPr>
            <w:rStyle w:val="a8"/>
            <w:noProof/>
          </w:rPr>
          <w:t>3.5.1 JavaScript</w:t>
        </w:r>
        <w:r w:rsidR="000054B9">
          <w:rPr>
            <w:noProof/>
          </w:rPr>
          <w:tab/>
        </w:r>
        <w:r w:rsidR="000054B9">
          <w:rPr>
            <w:noProof/>
          </w:rPr>
          <w:fldChar w:fldCharType="begin"/>
        </w:r>
        <w:r w:rsidR="000054B9">
          <w:rPr>
            <w:noProof/>
          </w:rPr>
          <w:instrText xml:space="preserve"> PAGEREF _Toc530766243 \h </w:instrText>
        </w:r>
        <w:r w:rsidR="000054B9">
          <w:rPr>
            <w:noProof/>
          </w:rPr>
        </w:r>
        <w:r w:rsidR="000054B9">
          <w:rPr>
            <w:noProof/>
          </w:rPr>
          <w:fldChar w:fldCharType="separate"/>
        </w:r>
        <w:r w:rsidR="000054B9">
          <w:rPr>
            <w:noProof/>
          </w:rPr>
          <w:t>11</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44" w:history="1">
        <w:r w:rsidR="000054B9" w:rsidRPr="00F83F5A">
          <w:rPr>
            <w:rStyle w:val="a8"/>
            <w:noProof/>
          </w:rPr>
          <w:t>3.5.2 jQuery</w:t>
        </w:r>
        <w:r w:rsidR="000054B9">
          <w:rPr>
            <w:noProof/>
          </w:rPr>
          <w:tab/>
        </w:r>
        <w:r w:rsidR="000054B9">
          <w:rPr>
            <w:noProof/>
          </w:rPr>
          <w:fldChar w:fldCharType="begin"/>
        </w:r>
        <w:r w:rsidR="000054B9">
          <w:rPr>
            <w:noProof/>
          </w:rPr>
          <w:instrText xml:space="preserve"> PAGEREF _Toc530766244 \h </w:instrText>
        </w:r>
        <w:r w:rsidR="000054B9">
          <w:rPr>
            <w:noProof/>
          </w:rPr>
        </w:r>
        <w:r w:rsidR="000054B9">
          <w:rPr>
            <w:noProof/>
          </w:rPr>
          <w:fldChar w:fldCharType="separate"/>
        </w:r>
        <w:r w:rsidR="000054B9">
          <w:rPr>
            <w:noProof/>
          </w:rPr>
          <w:t>11</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45" w:history="1">
        <w:r w:rsidR="000054B9" w:rsidRPr="00F83F5A">
          <w:rPr>
            <w:rStyle w:val="a8"/>
            <w:noProof/>
            <w:lang w:bidi="ar"/>
          </w:rPr>
          <w:t>3.5.3 SQL</w:t>
        </w:r>
        <w:r w:rsidR="000054B9">
          <w:rPr>
            <w:noProof/>
          </w:rPr>
          <w:tab/>
        </w:r>
        <w:r w:rsidR="000054B9">
          <w:rPr>
            <w:noProof/>
          </w:rPr>
          <w:fldChar w:fldCharType="begin"/>
        </w:r>
        <w:r w:rsidR="000054B9">
          <w:rPr>
            <w:noProof/>
          </w:rPr>
          <w:instrText xml:space="preserve"> PAGEREF _Toc530766245 \h </w:instrText>
        </w:r>
        <w:r w:rsidR="000054B9">
          <w:rPr>
            <w:noProof/>
          </w:rPr>
        </w:r>
        <w:r w:rsidR="000054B9">
          <w:rPr>
            <w:noProof/>
          </w:rPr>
          <w:fldChar w:fldCharType="separate"/>
        </w:r>
        <w:r w:rsidR="000054B9">
          <w:rPr>
            <w:noProof/>
          </w:rPr>
          <w:t>11</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46" w:history="1">
        <w:r w:rsidR="000054B9" w:rsidRPr="00F83F5A">
          <w:rPr>
            <w:rStyle w:val="a8"/>
            <w:noProof/>
            <w:lang w:bidi="ar"/>
          </w:rPr>
          <w:t>3.5.4 PHP</w:t>
        </w:r>
        <w:r w:rsidR="000054B9">
          <w:rPr>
            <w:noProof/>
          </w:rPr>
          <w:tab/>
        </w:r>
        <w:r w:rsidR="000054B9">
          <w:rPr>
            <w:noProof/>
          </w:rPr>
          <w:fldChar w:fldCharType="begin"/>
        </w:r>
        <w:r w:rsidR="000054B9">
          <w:rPr>
            <w:noProof/>
          </w:rPr>
          <w:instrText xml:space="preserve"> PAGEREF _Toc530766246 \h </w:instrText>
        </w:r>
        <w:r w:rsidR="000054B9">
          <w:rPr>
            <w:noProof/>
          </w:rPr>
        </w:r>
        <w:r w:rsidR="000054B9">
          <w:rPr>
            <w:noProof/>
          </w:rPr>
          <w:fldChar w:fldCharType="separate"/>
        </w:r>
        <w:r w:rsidR="000054B9">
          <w:rPr>
            <w:noProof/>
          </w:rPr>
          <w:t>12</w:t>
        </w:r>
        <w:r w:rsidR="000054B9">
          <w:rPr>
            <w:noProof/>
          </w:rPr>
          <w:fldChar w:fldCharType="end"/>
        </w:r>
      </w:hyperlink>
    </w:p>
    <w:p w:rsidR="000054B9" w:rsidRDefault="008C152E">
      <w:pPr>
        <w:pStyle w:val="10"/>
        <w:tabs>
          <w:tab w:val="right" w:leader="dot" w:pos="8296"/>
        </w:tabs>
        <w:rPr>
          <w:rFonts w:asciiTheme="minorHAnsi" w:eastAsiaTheme="minorEastAsia" w:hAnsiTheme="minorHAnsi" w:cstheme="minorBidi"/>
          <w:noProof/>
          <w:szCs w:val="22"/>
        </w:rPr>
      </w:pPr>
      <w:hyperlink w:anchor="_Toc530766247" w:history="1">
        <w:r w:rsidR="000054B9" w:rsidRPr="00F83F5A">
          <w:rPr>
            <w:rStyle w:val="a8"/>
            <w:rFonts w:hint="eastAsia"/>
            <w:noProof/>
          </w:rPr>
          <w:t>四、</w:t>
        </w:r>
        <w:r w:rsidR="000054B9" w:rsidRPr="00F83F5A">
          <w:rPr>
            <w:rStyle w:val="a8"/>
            <w:rFonts w:hint="eastAsia"/>
            <w:noProof/>
          </w:rPr>
          <w:t xml:space="preserve"> </w:t>
        </w:r>
        <w:r w:rsidR="000054B9" w:rsidRPr="00F83F5A">
          <w:rPr>
            <w:rStyle w:val="a8"/>
            <w:rFonts w:hint="eastAsia"/>
            <w:noProof/>
          </w:rPr>
          <w:t>功能详情说明</w:t>
        </w:r>
        <w:r w:rsidR="000054B9">
          <w:rPr>
            <w:noProof/>
          </w:rPr>
          <w:tab/>
        </w:r>
        <w:r w:rsidR="000054B9">
          <w:rPr>
            <w:noProof/>
          </w:rPr>
          <w:fldChar w:fldCharType="begin"/>
        </w:r>
        <w:r w:rsidR="000054B9">
          <w:rPr>
            <w:noProof/>
          </w:rPr>
          <w:instrText xml:space="preserve"> PAGEREF _Toc530766247 \h </w:instrText>
        </w:r>
        <w:r w:rsidR="000054B9">
          <w:rPr>
            <w:noProof/>
          </w:rPr>
        </w:r>
        <w:r w:rsidR="000054B9">
          <w:rPr>
            <w:noProof/>
          </w:rPr>
          <w:fldChar w:fldCharType="separate"/>
        </w:r>
        <w:r w:rsidR="000054B9">
          <w:rPr>
            <w:noProof/>
          </w:rPr>
          <w:t>12</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48" w:history="1">
        <w:r w:rsidR="000054B9" w:rsidRPr="00F83F5A">
          <w:rPr>
            <w:rStyle w:val="a8"/>
            <w:noProof/>
          </w:rPr>
          <w:t xml:space="preserve">4.1 </w:t>
        </w:r>
        <w:r w:rsidR="000054B9" w:rsidRPr="00F83F5A">
          <w:rPr>
            <w:rStyle w:val="a8"/>
            <w:rFonts w:hint="eastAsia"/>
            <w:noProof/>
          </w:rPr>
          <w:t>前端功能详情</w:t>
        </w:r>
        <w:r w:rsidR="000054B9">
          <w:rPr>
            <w:noProof/>
          </w:rPr>
          <w:tab/>
        </w:r>
        <w:r w:rsidR="000054B9">
          <w:rPr>
            <w:noProof/>
          </w:rPr>
          <w:fldChar w:fldCharType="begin"/>
        </w:r>
        <w:r w:rsidR="000054B9">
          <w:rPr>
            <w:noProof/>
          </w:rPr>
          <w:instrText xml:space="preserve"> PAGEREF _Toc530766248 \h </w:instrText>
        </w:r>
        <w:r w:rsidR="000054B9">
          <w:rPr>
            <w:noProof/>
          </w:rPr>
        </w:r>
        <w:r w:rsidR="000054B9">
          <w:rPr>
            <w:noProof/>
          </w:rPr>
          <w:fldChar w:fldCharType="separate"/>
        </w:r>
        <w:r w:rsidR="000054B9">
          <w:rPr>
            <w:noProof/>
          </w:rPr>
          <w:t>12</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49" w:history="1">
        <w:r w:rsidR="000054B9" w:rsidRPr="00F83F5A">
          <w:rPr>
            <w:rStyle w:val="a8"/>
            <w:noProof/>
          </w:rPr>
          <w:t xml:space="preserve">4.1.1 </w:t>
        </w:r>
        <w:r w:rsidR="000054B9" w:rsidRPr="00F83F5A">
          <w:rPr>
            <w:rStyle w:val="a8"/>
            <w:rFonts w:hint="eastAsia"/>
            <w:noProof/>
          </w:rPr>
          <w:t>主界面需求</w:t>
        </w:r>
        <w:r w:rsidR="000054B9">
          <w:rPr>
            <w:noProof/>
          </w:rPr>
          <w:tab/>
        </w:r>
        <w:r w:rsidR="000054B9">
          <w:rPr>
            <w:noProof/>
          </w:rPr>
          <w:fldChar w:fldCharType="begin"/>
        </w:r>
        <w:r w:rsidR="000054B9">
          <w:rPr>
            <w:noProof/>
          </w:rPr>
          <w:instrText xml:space="preserve"> PAGEREF _Toc530766249 \h </w:instrText>
        </w:r>
        <w:r w:rsidR="000054B9">
          <w:rPr>
            <w:noProof/>
          </w:rPr>
        </w:r>
        <w:r w:rsidR="000054B9">
          <w:rPr>
            <w:noProof/>
          </w:rPr>
          <w:fldChar w:fldCharType="separate"/>
        </w:r>
        <w:r w:rsidR="000054B9">
          <w:rPr>
            <w:noProof/>
          </w:rPr>
          <w:t>12</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50" w:history="1">
        <w:r w:rsidR="000054B9" w:rsidRPr="00F83F5A">
          <w:rPr>
            <w:rStyle w:val="a8"/>
            <w:noProof/>
          </w:rPr>
          <w:t xml:space="preserve">4.2.2 </w:t>
        </w:r>
        <w:r w:rsidR="000054B9" w:rsidRPr="00F83F5A">
          <w:rPr>
            <w:rStyle w:val="a8"/>
            <w:rFonts w:hint="eastAsia"/>
            <w:noProof/>
          </w:rPr>
          <w:t>商品详情页面需求</w:t>
        </w:r>
        <w:r w:rsidR="000054B9">
          <w:rPr>
            <w:noProof/>
          </w:rPr>
          <w:tab/>
        </w:r>
        <w:r w:rsidR="000054B9">
          <w:rPr>
            <w:noProof/>
          </w:rPr>
          <w:fldChar w:fldCharType="begin"/>
        </w:r>
        <w:r w:rsidR="000054B9">
          <w:rPr>
            <w:noProof/>
          </w:rPr>
          <w:instrText xml:space="preserve"> PAGEREF _Toc530766250 \h </w:instrText>
        </w:r>
        <w:r w:rsidR="000054B9">
          <w:rPr>
            <w:noProof/>
          </w:rPr>
        </w:r>
        <w:r w:rsidR="000054B9">
          <w:rPr>
            <w:noProof/>
          </w:rPr>
          <w:fldChar w:fldCharType="separate"/>
        </w:r>
        <w:r w:rsidR="000054B9">
          <w:rPr>
            <w:noProof/>
          </w:rPr>
          <w:t>14</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51" w:history="1">
        <w:r w:rsidR="000054B9" w:rsidRPr="00F83F5A">
          <w:rPr>
            <w:rStyle w:val="a8"/>
            <w:noProof/>
          </w:rPr>
          <w:t xml:space="preserve">4.2.3 </w:t>
        </w:r>
        <w:r w:rsidR="000054B9" w:rsidRPr="00F83F5A">
          <w:rPr>
            <w:rStyle w:val="a8"/>
            <w:rFonts w:hint="eastAsia"/>
            <w:noProof/>
          </w:rPr>
          <w:t>登录页面需求</w:t>
        </w:r>
        <w:r w:rsidR="000054B9">
          <w:rPr>
            <w:noProof/>
          </w:rPr>
          <w:tab/>
        </w:r>
        <w:r w:rsidR="000054B9">
          <w:rPr>
            <w:noProof/>
          </w:rPr>
          <w:fldChar w:fldCharType="begin"/>
        </w:r>
        <w:r w:rsidR="000054B9">
          <w:rPr>
            <w:noProof/>
          </w:rPr>
          <w:instrText xml:space="preserve"> PAGEREF _Toc530766251 \h </w:instrText>
        </w:r>
        <w:r w:rsidR="000054B9">
          <w:rPr>
            <w:noProof/>
          </w:rPr>
        </w:r>
        <w:r w:rsidR="000054B9">
          <w:rPr>
            <w:noProof/>
          </w:rPr>
          <w:fldChar w:fldCharType="separate"/>
        </w:r>
        <w:r w:rsidR="000054B9">
          <w:rPr>
            <w:noProof/>
          </w:rPr>
          <w:t>16</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52" w:history="1">
        <w:r w:rsidR="000054B9" w:rsidRPr="00F83F5A">
          <w:rPr>
            <w:rStyle w:val="a8"/>
            <w:noProof/>
          </w:rPr>
          <w:t xml:space="preserve">4.2.4 </w:t>
        </w:r>
        <w:r w:rsidR="000054B9" w:rsidRPr="00F83F5A">
          <w:rPr>
            <w:rStyle w:val="a8"/>
            <w:rFonts w:hint="eastAsia"/>
            <w:noProof/>
          </w:rPr>
          <w:t>注册页面需求</w:t>
        </w:r>
        <w:r w:rsidR="000054B9">
          <w:rPr>
            <w:noProof/>
          </w:rPr>
          <w:tab/>
        </w:r>
        <w:r w:rsidR="000054B9">
          <w:rPr>
            <w:noProof/>
          </w:rPr>
          <w:fldChar w:fldCharType="begin"/>
        </w:r>
        <w:r w:rsidR="000054B9">
          <w:rPr>
            <w:noProof/>
          </w:rPr>
          <w:instrText xml:space="preserve"> PAGEREF _Toc530766252 \h </w:instrText>
        </w:r>
        <w:r w:rsidR="000054B9">
          <w:rPr>
            <w:noProof/>
          </w:rPr>
        </w:r>
        <w:r w:rsidR="000054B9">
          <w:rPr>
            <w:noProof/>
          </w:rPr>
          <w:fldChar w:fldCharType="separate"/>
        </w:r>
        <w:r w:rsidR="000054B9">
          <w:rPr>
            <w:noProof/>
          </w:rPr>
          <w:t>17</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53" w:history="1">
        <w:r w:rsidR="000054B9" w:rsidRPr="00F83F5A">
          <w:rPr>
            <w:rStyle w:val="a8"/>
            <w:noProof/>
          </w:rPr>
          <w:t xml:space="preserve">4.2.5 </w:t>
        </w:r>
        <w:r w:rsidR="000054B9" w:rsidRPr="00F83F5A">
          <w:rPr>
            <w:rStyle w:val="a8"/>
            <w:rFonts w:hint="eastAsia"/>
            <w:noProof/>
          </w:rPr>
          <w:t>管理员登录需求</w:t>
        </w:r>
        <w:r w:rsidR="000054B9">
          <w:rPr>
            <w:noProof/>
          </w:rPr>
          <w:tab/>
        </w:r>
        <w:r w:rsidR="000054B9">
          <w:rPr>
            <w:noProof/>
          </w:rPr>
          <w:fldChar w:fldCharType="begin"/>
        </w:r>
        <w:r w:rsidR="000054B9">
          <w:rPr>
            <w:noProof/>
          </w:rPr>
          <w:instrText xml:space="preserve"> PAGEREF _Toc530766253 \h </w:instrText>
        </w:r>
        <w:r w:rsidR="000054B9">
          <w:rPr>
            <w:noProof/>
          </w:rPr>
        </w:r>
        <w:r w:rsidR="000054B9">
          <w:rPr>
            <w:noProof/>
          </w:rPr>
          <w:fldChar w:fldCharType="separate"/>
        </w:r>
        <w:r w:rsidR="000054B9">
          <w:rPr>
            <w:noProof/>
          </w:rPr>
          <w:t>17</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54" w:history="1">
        <w:r w:rsidR="000054B9" w:rsidRPr="00F83F5A">
          <w:rPr>
            <w:rStyle w:val="a8"/>
            <w:noProof/>
          </w:rPr>
          <w:t xml:space="preserve">4.2.6 </w:t>
        </w:r>
        <w:r w:rsidR="000054B9" w:rsidRPr="00F83F5A">
          <w:rPr>
            <w:rStyle w:val="a8"/>
            <w:rFonts w:hint="eastAsia"/>
            <w:noProof/>
          </w:rPr>
          <w:t>新品上市页面需求</w:t>
        </w:r>
        <w:r w:rsidR="000054B9">
          <w:rPr>
            <w:noProof/>
          </w:rPr>
          <w:tab/>
        </w:r>
        <w:r w:rsidR="000054B9">
          <w:rPr>
            <w:noProof/>
          </w:rPr>
          <w:fldChar w:fldCharType="begin"/>
        </w:r>
        <w:r w:rsidR="000054B9">
          <w:rPr>
            <w:noProof/>
          </w:rPr>
          <w:instrText xml:space="preserve"> PAGEREF _Toc530766254 \h </w:instrText>
        </w:r>
        <w:r w:rsidR="000054B9">
          <w:rPr>
            <w:noProof/>
          </w:rPr>
        </w:r>
        <w:r w:rsidR="000054B9">
          <w:rPr>
            <w:noProof/>
          </w:rPr>
          <w:fldChar w:fldCharType="separate"/>
        </w:r>
        <w:r w:rsidR="000054B9">
          <w:rPr>
            <w:noProof/>
          </w:rPr>
          <w:t>18</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55" w:history="1">
        <w:r w:rsidR="000054B9" w:rsidRPr="00F83F5A">
          <w:rPr>
            <w:rStyle w:val="a8"/>
            <w:noProof/>
          </w:rPr>
          <w:t xml:space="preserve">4.2.7 </w:t>
        </w:r>
        <w:r w:rsidR="000054B9" w:rsidRPr="00F83F5A">
          <w:rPr>
            <w:rStyle w:val="a8"/>
            <w:rFonts w:hint="eastAsia"/>
            <w:noProof/>
          </w:rPr>
          <w:t>品牌页面需求</w:t>
        </w:r>
        <w:r w:rsidR="000054B9">
          <w:rPr>
            <w:noProof/>
          </w:rPr>
          <w:tab/>
        </w:r>
        <w:r w:rsidR="000054B9">
          <w:rPr>
            <w:noProof/>
          </w:rPr>
          <w:fldChar w:fldCharType="begin"/>
        </w:r>
        <w:r w:rsidR="000054B9">
          <w:rPr>
            <w:noProof/>
          </w:rPr>
          <w:instrText xml:space="preserve"> PAGEREF _Toc530766255 \h </w:instrText>
        </w:r>
        <w:r w:rsidR="000054B9">
          <w:rPr>
            <w:noProof/>
          </w:rPr>
        </w:r>
        <w:r w:rsidR="000054B9">
          <w:rPr>
            <w:noProof/>
          </w:rPr>
          <w:fldChar w:fldCharType="separate"/>
        </w:r>
        <w:r w:rsidR="000054B9">
          <w:rPr>
            <w:noProof/>
          </w:rPr>
          <w:t>19</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56" w:history="1">
        <w:r w:rsidR="000054B9" w:rsidRPr="00F83F5A">
          <w:rPr>
            <w:rStyle w:val="a8"/>
            <w:noProof/>
          </w:rPr>
          <w:t xml:space="preserve">4.2.8 </w:t>
        </w:r>
        <w:r w:rsidR="000054B9" w:rsidRPr="00F83F5A">
          <w:rPr>
            <w:rStyle w:val="a8"/>
            <w:rFonts w:hint="eastAsia"/>
            <w:noProof/>
          </w:rPr>
          <w:t>卖家中心页面需求</w:t>
        </w:r>
        <w:r w:rsidR="000054B9">
          <w:rPr>
            <w:noProof/>
          </w:rPr>
          <w:tab/>
        </w:r>
        <w:r w:rsidR="000054B9">
          <w:rPr>
            <w:noProof/>
          </w:rPr>
          <w:fldChar w:fldCharType="begin"/>
        </w:r>
        <w:r w:rsidR="000054B9">
          <w:rPr>
            <w:noProof/>
          </w:rPr>
          <w:instrText xml:space="preserve"> PAGEREF _Toc530766256 \h </w:instrText>
        </w:r>
        <w:r w:rsidR="000054B9">
          <w:rPr>
            <w:noProof/>
          </w:rPr>
        </w:r>
        <w:r w:rsidR="000054B9">
          <w:rPr>
            <w:noProof/>
          </w:rPr>
          <w:fldChar w:fldCharType="separate"/>
        </w:r>
        <w:r w:rsidR="000054B9">
          <w:rPr>
            <w:noProof/>
          </w:rPr>
          <w:t>20</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57" w:history="1">
        <w:r w:rsidR="000054B9" w:rsidRPr="00F83F5A">
          <w:rPr>
            <w:rStyle w:val="a8"/>
            <w:noProof/>
          </w:rPr>
          <w:t xml:space="preserve">4.2.9 </w:t>
        </w:r>
        <w:r w:rsidR="000054B9" w:rsidRPr="00F83F5A">
          <w:rPr>
            <w:rStyle w:val="a8"/>
            <w:rFonts w:hint="eastAsia"/>
            <w:noProof/>
          </w:rPr>
          <w:t>网页命名规则</w:t>
        </w:r>
        <w:r w:rsidR="000054B9">
          <w:rPr>
            <w:noProof/>
          </w:rPr>
          <w:tab/>
        </w:r>
        <w:r w:rsidR="000054B9">
          <w:rPr>
            <w:noProof/>
          </w:rPr>
          <w:fldChar w:fldCharType="begin"/>
        </w:r>
        <w:r w:rsidR="000054B9">
          <w:rPr>
            <w:noProof/>
          </w:rPr>
          <w:instrText xml:space="preserve"> PAGEREF _Toc530766257 \h </w:instrText>
        </w:r>
        <w:r w:rsidR="000054B9">
          <w:rPr>
            <w:noProof/>
          </w:rPr>
        </w:r>
        <w:r w:rsidR="000054B9">
          <w:rPr>
            <w:noProof/>
          </w:rPr>
          <w:fldChar w:fldCharType="separate"/>
        </w:r>
        <w:r w:rsidR="000054B9">
          <w:rPr>
            <w:noProof/>
          </w:rPr>
          <w:t>22</w:t>
        </w:r>
        <w:r w:rsidR="000054B9">
          <w:rPr>
            <w:noProof/>
          </w:rPr>
          <w:fldChar w:fldCharType="end"/>
        </w:r>
      </w:hyperlink>
    </w:p>
    <w:p w:rsidR="000054B9" w:rsidRDefault="008C152E">
      <w:pPr>
        <w:pStyle w:val="20"/>
        <w:tabs>
          <w:tab w:val="right" w:leader="dot" w:pos="8296"/>
        </w:tabs>
        <w:rPr>
          <w:rFonts w:asciiTheme="minorHAnsi" w:eastAsiaTheme="minorEastAsia" w:hAnsiTheme="minorHAnsi" w:cstheme="minorBidi"/>
          <w:noProof/>
          <w:szCs w:val="22"/>
        </w:rPr>
      </w:pPr>
      <w:hyperlink w:anchor="_Toc530766258" w:history="1">
        <w:r w:rsidR="000054B9" w:rsidRPr="00F83F5A">
          <w:rPr>
            <w:rStyle w:val="a8"/>
            <w:noProof/>
          </w:rPr>
          <w:t xml:space="preserve">4.2 </w:t>
        </w:r>
        <w:r w:rsidR="000054B9" w:rsidRPr="00F83F5A">
          <w:rPr>
            <w:rStyle w:val="a8"/>
            <w:rFonts w:hint="eastAsia"/>
            <w:noProof/>
          </w:rPr>
          <w:t>后台功能详情</w:t>
        </w:r>
        <w:r w:rsidR="000054B9">
          <w:rPr>
            <w:noProof/>
          </w:rPr>
          <w:tab/>
        </w:r>
        <w:r w:rsidR="000054B9">
          <w:rPr>
            <w:noProof/>
          </w:rPr>
          <w:fldChar w:fldCharType="begin"/>
        </w:r>
        <w:r w:rsidR="000054B9">
          <w:rPr>
            <w:noProof/>
          </w:rPr>
          <w:instrText xml:space="preserve"> PAGEREF _Toc530766258 \h </w:instrText>
        </w:r>
        <w:r w:rsidR="000054B9">
          <w:rPr>
            <w:noProof/>
          </w:rPr>
        </w:r>
        <w:r w:rsidR="000054B9">
          <w:rPr>
            <w:noProof/>
          </w:rPr>
          <w:fldChar w:fldCharType="separate"/>
        </w:r>
        <w:r w:rsidR="000054B9">
          <w:rPr>
            <w:noProof/>
          </w:rPr>
          <w:t>22</w:t>
        </w:r>
        <w:r w:rsidR="000054B9">
          <w:rPr>
            <w:noProof/>
          </w:rPr>
          <w:fldChar w:fldCharType="end"/>
        </w:r>
      </w:hyperlink>
    </w:p>
    <w:p w:rsidR="000054B9" w:rsidRDefault="008C152E">
      <w:pPr>
        <w:pStyle w:val="30"/>
        <w:tabs>
          <w:tab w:val="right" w:leader="dot" w:pos="8296"/>
        </w:tabs>
        <w:rPr>
          <w:rFonts w:asciiTheme="minorHAnsi" w:eastAsiaTheme="minorEastAsia" w:hAnsiTheme="minorHAnsi" w:cstheme="minorBidi"/>
          <w:noProof/>
          <w:szCs w:val="22"/>
        </w:rPr>
      </w:pPr>
      <w:hyperlink w:anchor="_Toc530766259" w:history="1">
        <w:r w:rsidR="000054B9" w:rsidRPr="00F83F5A">
          <w:rPr>
            <w:rStyle w:val="a8"/>
            <w:noProof/>
          </w:rPr>
          <w:t xml:space="preserve">4.2.1 </w:t>
        </w:r>
        <w:r w:rsidR="000054B9" w:rsidRPr="00F83F5A">
          <w:rPr>
            <w:rStyle w:val="a8"/>
            <w:rFonts w:hint="eastAsia"/>
            <w:noProof/>
          </w:rPr>
          <w:t>网页命名规则</w:t>
        </w:r>
        <w:r w:rsidR="000054B9">
          <w:rPr>
            <w:noProof/>
          </w:rPr>
          <w:tab/>
        </w:r>
        <w:r w:rsidR="000054B9">
          <w:rPr>
            <w:noProof/>
          </w:rPr>
          <w:fldChar w:fldCharType="begin"/>
        </w:r>
        <w:r w:rsidR="000054B9">
          <w:rPr>
            <w:noProof/>
          </w:rPr>
          <w:instrText xml:space="preserve"> PAGEREF _Toc530766259 \h </w:instrText>
        </w:r>
        <w:r w:rsidR="000054B9">
          <w:rPr>
            <w:noProof/>
          </w:rPr>
        </w:r>
        <w:r w:rsidR="000054B9">
          <w:rPr>
            <w:noProof/>
          </w:rPr>
          <w:fldChar w:fldCharType="separate"/>
        </w:r>
        <w:r w:rsidR="000054B9">
          <w:rPr>
            <w:noProof/>
          </w:rPr>
          <w:t>22</w:t>
        </w:r>
        <w:r w:rsidR="000054B9">
          <w:rPr>
            <w:noProof/>
          </w:rPr>
          <w:fldChar w:fldCharType="end"/>
        </w:r>
      </w:hyperlink>
    </w:p>
    <w:p w:rsidR="00455C13" w:rsidRDefault="008172C2" w:rsidP="003D66B1">
      <w:pPr>
        <w:pStyle w:val="aa"/>
        <w:rPr>
          <w:rFonts w:asciiTheme="majorEastAsia" w:eastAsiaTheme="majorEastAsia" w:hAnsiTheme="majorEastAsia" w:cstheme="majorEastAsia"/>
        </w:rPr>
      </w:pPr>
      <w:r w:rsidRPr="00C15D3E">
        <w:rPr>
          <w:rFonts w:hint="eastAsia"/>
        </w:rPr>
        <w:lastRenderedPageBreak/>
        <w:fldChar w:fldCharType="end"/>
      </w:r>
      <w:bookmarkStart w:id="2" w:name="_Toc9318"/>
      <w:bookmarkStart w:id="3" w:name="_Toc530766220"/>
      <w:r w:rsidR="00455C13">
        <w:rPr>
          <w:rFonts w:hint="eastAsia"/>
        </w:rPr>
        <w:t>摘要</w:t>
      </w:r>
      <w:bookmarkEnd w:id="2"/>
      <w:bookmarkEnd w:id="3"/>
    </w:p>
    <w:p w:rsidR="00455C13" w:rsidRDefault="00455C13" w:rsidP="00455C13">
      <w:pPr>
        <w:pStyle w:val="ab"/>
        <w:spacing w:line="360" w:lineRule="auto"/>
        <w:ind w:firstLineChars="198" w:firstLine="475"/>
        <w:rPr>
          <w:color w:val="auto"/>
          <w:sz w:val="24"/>
          <w:szCs w:val="24"/>
        </w:rPr>
      </w:pPr>
      <w:r>
        <w:rPr>
          <w:rFonts w:hAnsi="宋体" w:hint="eastAsia"/>
          <w:color w:val="auto"/>
          <w:sz w:val="24"/>
          <w:szCs w:val="24"/>
        </w:rPr>
        <w:t>随着</w:t>
      </w:r>
      <w:r>
        <w:rPr>
          <w:rFonts w:hint="eastAsia"/>
          <w:color w:val="auto"/>
          <w:sz w:val="24"/>
          <w:szCs w:val="24"/>
        </w:rPr>
        <w:t>Internet</w:t>
      </w:r>
      <w:r>
        <w:rPr>
          <w:rFonts w:hAnsi="宋体" w:hint="eastAsia"/>
          <w:color w:val="auto"/>
          <w:sz w:val="24"/>
          <w:szCs w:val="24"/>
        </w:rPr>
        <w:t>的不断发展，人们在网络上不仅是浏览网页，收发邮件，更多的是利用互联网这一强大的平台来实现网上购物。虽然传统的购物方式仍然处于市场的主导地位，但是这种方式并不具备便捷、随意、时尚等网络具有的优势，而现代的网上商城以电子商务为依托，省时、省力、节省成本，不论是对商家还是消费者都是一件好事。尤其是对消费者来说，足不出户，可以根据需求或者流行趋势从网站中检索和购买自己需要的产品。</w:t>
      </w:r>
      <w:proofErr w:type="spellStart"/>
      <w:r>
        <w:rPr>
          <w:rFonts w:hint="eastAsia"/>
          <w:color w:val="auto"/>
          <w:sz w:val="24"/>
          <w:szCs w:val="24"/>
        </w:rPr>
        <w:t>MbolieShop</w:t>
      </w:r>
      <w:proofErr w:type="spellEnd"/>
      <w:r>
        <w:rPr>
          <w:rFonts w:hAnsi="宋体" w:hint="eastAsia"/>
          <w:color w:val="auto"/>
          <w:sz w:val="24"/>
          <w:szCs w:val="24"/>
        </w:rPr>
        <w:t>网站建设的目的是为客户提供自由选购所需的商品平台，及时提供产品和服务的信息交流。而对于商家来说则可以进一步拓展市场，并提升品牌形象。</w:t>
      </w:r>
    </w:p>
    <w:p w:rsidR="00455C13" w:rsidRDefault="00455C13" w:rsidP="00455C13">
      <w:pPr>
        <w:pStyle w:val="ab"/>
        <w:spacing w:line="360" w:lineRule="auto"/>
        <w:ind w:firstLine="480"/>
        <w:rPr>
          <w:rFonts w:hAnsi="宋体"/>
          <w:color w:val="auto"/>
          <w:sz w:val="24"/>
          <w:szCs w:val="24"/>
        </w:rPr>
      </w:pPr>
      <w:r>
        <w:rPr>
          <w:rFonts w:hAnsi="宋体" w:hint="eastAsia"/>
          <w:color w:val="auto"/>
          <w:sz w:val="24"/>
          <w:szCs w:val="24"/>
        </w:rPr>
        <w:t>本论文介绍的</w:t>
      </w:r>
      <w:proofErr w:type="spellStart"/>
      <w:r>
        <w:rPr>
          <w:rFonts w:hint="eastAsia"/>
          <w:color w:val="auto"/>
          <w:sz w:val="24"/>
          <w:szCs w:val="24"/>
        </w:rPr>
        <w:t>MbolieShop</w:t>
      </w:r>
      <w:proofErr w:type="spellEnd"/>
      <w:r>
        <w:rPr>
          <w:rFonts w:hAnsi="宋体" w:hint="eastAsia"/>
          <w:color w:val="auto"/>
          <w:sz w:val="24"/>
          <w:szCs w:val="24"/>
        </w:rPr>
        <w:t>购物商城就是在这个信息时代的产物，它可以让购物更加的简单和容易。本人所做的网站是以网页设计为基础，凭借</w:t>
      </w:r>
      <w:r>
        <w:rPr>
          <w:color w:val="auto"/>
          <w:kern w:val="0"/>
          <w:sz w:val="24"/>
          <w:szCs w:val="24"/>
        </w:rPr>
        <w:t>Microsoft Visual Studio .NET</w:t>
      </w:r>
      <w:r>
        <w:rPr>
          <w:rFonts w:hint="eastAsia"/>
          <w:color w:val="auto"/>
          <w:kern w:val="0"/>
          <w:sz w:val="24"/>
          <w:szCs w:val="24"/>
        </w:rPr>
        <w:t xml:space="preserve"> 2010</w:t>
      </w:r>
      <w:r>
        <w:rPr>
          <w:rFonts w:hAnsi="宋体" w:hint="eastAsia"/>
          <w:color w:val="auto"/>
          <w:kern w:val="0"/>
          <w:sz w:val="24"/>
          <w:szCs w:val="24"/>
        </w:rPr>
        <w:t>作为后台管理开发平台，以</w:t>
      </w:r>
      <w:r>
        <w:rPr>
          <w:rFonts w:hint="eastAsia"/>
          <w:color w:val="auto"/>
          <w:kern w:val="0"/>
          <w:sz w:val="24"/>
          <w:szCs w:val="24"/>
        </w:rPr>
        <w:t>SQL Server 2008</w:t>
      </w:r>
      <w:r>
        <w:rPr>
          <w:rFonts w:hAnsi="宋体" w:hint="eastAsia"/>
          <w:color w:val="auto"/>
          <w:kern w:val="0"/>
          <w:sz w:val="24"/>
          <w:szCs w:val="24"/>
        </w:rPr>
        <w:t>数据库</w:t>
      </w:r>
      <w:r>
        <w:rPr>
          <w:rFonts w:hAnsi="宋体" w:hint="eastAsia"/>
          <w:color w:val="auto"/>
          <w:sz w:val="24"/>
          <w:szCs w:val="24"/>
        </w:rPr>
        <w:t>为辅助结合开发出来的一个网络购物展示平台，以及使用</w:t>
      </w:r>
      <w:proofErr w:type="spellStart"/>
      <w:r>
        <w:rPr>
          <w:rFonts w:hint="eastAsia"/>
          <w:color w:val="auto"/>
          <w:sz w:val="24"/>
          <w:szCs w:val="24"/>
        </w:rPr>
        <w:t>Jquery</w:t>
      </w:r>
      <w:proofErr w:type="spellEnd"/>
      <w:r>
        <w:rPr>
          <w:rFonts w:hAnsi="宋体" w:hint="eastAsia"/>
          <w:color w:val="auto"/>
          <w:sz w:val="24"/>
          <w:szCs w:val="24"/>
        </w:rPr>
        <w:t>制作网页特效和</w:t>
      </w:r>
      <w:r>
        <w:rPr>
          <w:rFonts w:hint="eastAsia"/>
          <w:color w:val="auto"/>
          <w:sz w:val="24"/>
          <w:szCs w:val="24"/>
        </w:rPr>
        <w:t>Ajax</w:t>
      </w:r>
      <w:r>
        <w:rPr>
          <w:rFonts w:hAnsi="宋体" w:hint="eastAsia"/>
          <w:color w:val="auto"/>
          <w:sz w:val="24"/>
          <w:szCs w:val="24"/>
        </w:rPr>
        <w:t>技术实现局部刷新技术开发整个网站。</w:t>
      </w:r>
    </w:p>
    <w:p w:rsidR="00A6357A" w:rsidRPr="00455C13" w:rsidRDefault="00A6357A" w:rsidP="00C15D3E"/>
    <w:p w:rsidR="00A6357A" w:rsidRDefault="00A6357A"/>
    <w:p w:rsidR="00A6357A" w:rsidRDefault="00A6357A"/>
    <w:p w:rsidR="00A6357A" w:rsidRDefault="00A6357A"/>
    <w:p w:rsidR="00A6357A" w:rsidRDefault="00A6357A"/>
    <w:p w:rsidR="00A6357A" w:rsidRDefault="00A6357A"/>
    <w:p w:rsidR="00A6357A" w:rsidRDefault="00A6357A"/>
    <w:p w:rsidR="00A6357A" w:rsidRDefault="00A6357A"/>
    <w:p w:rsidR="00A6357A" w:rsidRDefault="00A6357A"/>
    <w:p w:rsidR="00A6357A" w:rsidRDefault="00A6357A"/>
    <w:p w:rsidR="00A6357A" w:rsidRDefault="00A6357A"/>
    <w:p w:rsidR="00247778" w:rsidRDefault="00247778"/>
    <w:p w:rsidR="00247778" w:rsidRDefault="00247778"/>
    <w:p w:rsidR="00247778" w:rsidRDefault="00247778"/>
    <w:p w:rsidR="00247778" w:rsidRDefault="00247778"/>
    <w:p w:rsidR="00247778" w:rsidRDefault="00247778"/>
    <w:p w:rsidR="00247778" w:rsidRDefault="00247778"/>
    <w:p w:rsidR="00247778" w:rsidRDefault="00247778"/>
    <w:p w:rsidR="00247778" w:rsidRDefault="00247778"/>
    <w:p w:rsidR="00247778" w:rsidRDefault="00247778"/>
    <w:p w:rsidR="00247778" w:rsidRDefault="00247778"/>
    <w:p w:rsidR="00247778" w:rsidRDefault="00247778"/>
    <w:p w:rsidR="00247778" w:rsidRDefault="00247778"/>
    <w:p w:rsidR="00A6357A" w:rsidRDefault="00A6357A"/>
    <w:p w:rsidR="00A6357A" w:rsidRDefault="00A6357A"/>
    <w:p w:rsidR="00A6357A" w:rsidRDefault="00A6357A"/>
    <w:p w:rsidR="00A6357A" w:rsidRDefault="00E839C5" w:rsidP="00F319C9">
      <w:pPr>
        <w:pStyle w:val="1"/>
        <w:numPr>
          <w:ilvl w:val="0"/>
          <w:numId w:val="1"/>
        </w:numPr>
      </w:pPr>
      <w:bookmarkStart w:id="4" w:name="_Toc530766221"/>
      <w:r>
        <w:rPr>
          <w:rFonts w:hint="eastAsia"/>
        </w:rPr>
        <w:t>手机商城</w:t>
      </w:r>
      <w:r w:rsidR="00F319C9" w:rsidRPr="00F319C9">
        <w:rPr>
          <w:rFonts w:hint="eastAsia"/>
        </w:rPr>
        <w:t>简介</w:t>
      </w:r>
      <w:bookmarkEnd w:id="4"/>
    </w:p>
    <w:p w:rsidR="00A6357A" w:rsidRDefault="00670A2E" w:rsidP="00670A2E">
      <w:pPr>
        <w:pStyle w:val="2"/>
        <w:numPr>
          <w:ilvl w:val="1"/>
          <w:numId w:val="2"/>
        </w:numPr>
      </w:pPr>
      <w:bookmarkStart w:id="5" w:name="_Toc530766222"/>
      <w:r w:rsidRPr="00670A2E">
        <w:rPr>
          <w:rFonts w:hint="eastAsia"/>
        </w:rPr>
        <w:t>发展现状</w:t>
      </w:r>
      <w:bookmarkEnd w:id="5"/>
    </w:p>
    <w:p w:rsidR="00B87058" w:rsidRDefault="00B87058" w:rsidP="00B87058">
      <w:pPr>
        <w:ind w:firstLineChars="200" w:firstLine="420"/>
      </w:pPr>
      <w:r>
        <w:rPr>
          <w:rFonts w:hint="eastAsia"/>
        </w:rPr>
        <w:t>有关布告指出</w:t>
      </w:r>
      <w:r>
        <w:rPr>
          <w:rFonts w:hint="eastAsia"/>
        </w:rPr>
        <w:t>2014</w:t>
      </w:r>
      <w:r>
        <w:rPr>
          <w:rFonts w:hint="eastAsia"/>
        </w:rPr>
        <w:t>年中国网络的购物交易规模已经达到了</w:t>
      </w:r>
      <w:r>
        <w:rPr>
          <w:rFonts w:hint="eastAsia"/>
        </w:rPr>
        <w:t>2.8</w:t>
      </w:r>
      <w:r>
        <w:rPr>
          <w:rFonts w:hint="eastAsia"/>
        </w:rPr>
        <w:t>万亿，增长</w:t>
      </w:r>
      <w:r>
        <w:rPr>
          <w:rFonts w:hint="eastAsia"/>
        </w:rPr>
        <w:t>47.4%</w:t>
      </w:r>
      <w:r>
        <w:rPr>
          <w:rFonts w:hint="eastAsia"/>
        </w:rPr>
        <w:t>，在社会消费品零售总额中年度渗透率首次突破</w:t>
      </w:r>
      <w:r>
        <w:rPr>
          <w:rFonts w:hint="eastAsia"/>
        </w:rPr>
        <w:t>10%,</w:t>
      </w:r>
      <w:r>
        <w:rPr>
          <w:rFonts w:hint="eastAsia"/>
        </w:rPr>
        <w:t>移动的交易规模已经达到了</w:t>
      </w:r>
      <w:r>
        <w:rPr>
          <w:rFonts w:hint="eastAsia"/>
        </w:rPr>
        <w:t>9406.6</w:t>
      </w:r>
      <w:r>
        <w:rPr>
          <w:rFonts w:hint="eastAsia"/>
        </w:rPr>
        <w:t>亿元，网络购物占市场比例达到了</w:t>
      </w:r>
      <w:r>
        <w:rPr>
          <w:rFonts w:hint="eastAsia"/>
        </w:rPr>
        <w:t>33.7%</w:t>
      </w:r>
      <w:r>
        <w:rPr>
          <w:rFonts w:hint="eastAsia"/>
        </w:rPr>
        <w:t>，比</w:t>
      </w:r>
      <w:r>
        <w:rPr>
          <w:rFonts w:hint="eastAsia"/>
        </w:rPr>
        <w:t>2013</w:t>
      </w:r>
      <w:r>
        <w:rPr>
          <w:rFonts w:hint="eastAsia"/>
        </w:rPr>
        <w:t>年提升</w:t>
      </w:r>
      <w:r>
        <w:rPr>
          <w:rFonts w:hint="eastAsia"/>
        </w:rPr>
        <w:t>19.2</w:t>
      </w:r>
      <w:r>
        <w:rPr>
          <w:rFonts w:hint="eastAsia"/>
        </w:rPr>
        <w:t>个百分点。中国网络购物用户规模达到</w:t>
      </w:r>
      <w:r>
        <w:rPr>
          <w:rFonts w:hint="eastAsia"/>
        </w:rPr>
        <w:t>3.6</w:t>
      </w:r>
      <w:r>
        <w:rPr>
          <w:rFonts w:hint="eastAsia"/>
        </w:rPr>
        <w:t>亿人，在网民中的渗透率为</w:t>
      </w:r>
      <w:r>
        <w:rPr>
          <w:rFonts w:hint="eastAsia"/>
        </w:rPr>
        <w:t>55.7%</w:t>
      </w:r>
      <w:r>
        <w:rPr>
          <w:rFonts w:hint="eastAsia"/>
        </w:rPr>
        <w:t>。</w:t>
      </w:r>
    </w:p>
    <w:p w:rsidR="00B87058" w:rsidRDefault="00B87058" w:rsidP="00B87058">
      <w:pPr>
        <w:ind w:firstLineChars="200" w:firstLine="420"/>
      </w:pPr>
      <w:r>
        <w:rPr>
          <w:rFonts w:hint="eastAsia"/>
        </w:rPr>
        <w:t xml:space="preserve">  PC</w:t>
      </w:r>
      <w:r>
        <w:rPr>
          <w:rFonts w:hint="eastAsia"/>
        </w:rPr>
        <w:t>网络购物市场逐渐走向成熟，特别是</w:t>
      </w:r>
      <w:r>
        <w:rPr>
          <w:rFonts w:hint="eastAsia"/>
        </w:rPr>
        <w:t>2014</w:t>
      </w:r>
      <w:r>
        <w:rPr>
          <w:rFonts w:hint="eastAsia"/>
        </w:rPr>
        <w:t>年增长率已降至</w:t>
      </w:r>
      <w:r>
        <w:rPr>
          <w:rFonts w:hint="eastAsia"/>
        </w:rPr>
        <w:t>14.2%,</w:t>
      </w:r>
      <w:r>
        <w:rPr>
          <w:rFonts w:hint="eastAsia"/>
        </w:rPr>
        <w:t>移动购物近几年出现爆发式增长，</w:t>
      </w:r>
      <w:r>
        <w:rPr>
          <w:rFonts w:hint="eastAsia"/>
        </w:rPr>
        <w:t>2011-2014</w:t>
      </w:r>
      <w:r>
        <w:rPr>
          <w:rFonts w:hint="eastAsia"/>
        </w:rPr>
        <w:t>年，移动购物市场交易规模从</w:t>
      </w:r>
      <w:r>
        <w:rPr>
          <w:rFonts w:hint="eastAsia"/>
        </w:rPr>
        <w:t>116.8</w:t>
      </w:r>
      <w:r>
        <w:rPr>
          <w:rFonts w:hint="eastAsia"/>
        </w:rPr>
        <w:t>亿元激增到</w:t>
      </w:r>
      <w:r>
        <w:rPr>
          <w:rFonts w:hint="eastAsia"/>
        </w:rPr>
        <w:t>9406.6</w:t>
      </w:r>
      <w:r>
        <w:rPr>
          <w:rFonts w:hint="eastAsia"/>
        </w:rPr>
        <w:t>亿元，复合增长率高达</w:t>
      </w:r>
      <w:r>
        <w:rPr>
          <w:rFonts w:hint="eastAsia"/>
        </w:rPr>
        <w:t>331.8%,</w:t>
      </w:r>
      <w:r>
        <w:rPr>
          <w:rFonts w:hint="eastAsia"/>
        </w:rPr>
        <w:t>增速远高于</w:t>
      </w:r>
      <w:r>
        <w:rPr>
          <w:rFonts w:hint="eastAsia"/>
        </w:rPr>
        <w:t>PC</w:t>
      </w:r>
      <w:r>
        <w:rPr>
          <w:rFonts w:hint="eastAsia"/>
        </w:rPr>
        <w:t>网络购物市场的增速。</w:t>
      </w:r>
    </w:p>
    <w:p w:rsidR="00B87058" w:rsidRDefault="00B87058" w:rsidP="00B87058">
      <w:pPr>
        <w:ind w:firstLineChars="200" w:firstLine="420"/>
      </w:pPr>
      <w:r>
        <w:rPr>
          <w:rFonts w:hint="eastAsia"/>
        </w:rPr>
        <w:t>目前中国商务正在走进线上线下深入融合的时代，中国网络购物市场未来</w:t>
      </w:r>
      <w:r>
        <w:rPr>
          <w:rFonts w:hint="eastAsia"/>
        </w:rPr>
        <w:t>3</w:t>
      </w:r>
      <w:r>
        <w:rPr>
          <w:rFonts w:hint="eastAsia"/>
        </w:rPr>
        <w:t>年增速将有所放缓，市场进入相对成熟期。预计到</w:t>
      </w:r>
      <w:r>
        <w:rPr>
          <w:rFonts w:hint="eastAsia"/>
        </w:rPr>
        <w:t>2020</w:t>
      </w:r>
      <w:r>
        <w:rPr>
          <w:rFonts w:hint="eastAsia"/>
        </w:rPr>
        <w:t>年，中国网络零售市场规模最高将增长至</w:t>
      </w:r>
      <w:r>
        <w:rPr>
          <w:rFonts w:hint="eastAsia"/>
        </w:rPr>
        <w:t>4.2</w:t>
      </w:r>
      <w:r>
        <w:rPr>
          <w:rFonts w:hint="eastAsia"/>
        </w:rPr>
        <w:t>万亿元，相当于现在美国、日本、英国、德国和法国的市场之和。</w:t>
      </w:r>
    </w:p>
    <w:p w:rsidR="00B87058" w:rsidRDefault="00B87058" w:rsidP="00B87058">
      <w:pPr>
        <w:ind w:firstLineChars="200" w:firstLine="420"/>
      </w:pPr>
      <w:r>
        <w:rPr>
          <w:rFonts w:hint="eastAsia"/>
        </w:rPr>
        <w:t>根据上述布告可以得知，现阶段是国内网络购物发展的黄金时期，现在已经有诸如，京东、淘宝、亚马逊等大牌知名的购物网站，如果我们可以抓住机遇，立即设计一个专一的手机售卖商城网站，就能够更集中地吸引顾客，势必可以立足于巨大的网购市场中。</w:t>
      </w:r>
    </w:p>
    <w:p w:rsidR="00B824E3" w:rsidRDefault="00B824E3" w:rsidP="00B824E3">
      <w:pPr>
        <w:pStyle w:val="2"/>
        <w:numPr>
          <w:ilvl w:val="1"/>
          <w:numId w:val="2"/>
        </w:numPr>
      </w:pPr>
      <w:bookmarkStart w:id="6" w:name="_Toc530766223"/>
      <w:r w:rsidRPr="00670A2E">
        <w:rPr>
          <w:rFonts w:hint="eastAsia"/>
        </w:rPr>
        <w:t>发展现状</w:t>
      </w:r>
      <w:bookmarkEnd w:id="6"/>
    </w:p>
    <w:p w:rsidR="00B824E3" w:rsidRDefault="00B824E3" w:rsidP="00B87058">
      <w:pPr>
        <w:ind w:firstLineChars="200" w:firstLine="420"/>
      </w:pPr>
      <w:r w:rsidRPr="00B824E3">
        <w:rPr>
          <w:rFonts w:hint="eastAsia"/>
        </w:rPr>
        <w:t>当今是信息科技时代，互联网几乎已经渗透到每家每户，人工智能，大数据等各种各样的技术正如雨后春笋般涌现出来。互联网的飞速发展无论对我们的学习、生活、还是工作应用，都带来这巨大的影响。而随着科技的发展，互联网的智能终端，越来越普及、网络带宽越来越高。据了解现阶段，手机智能终端用户已超过</w:t>
      </w:r>
      <w:r w:rsidRPr="00B824E3">
        <w:rPr>
          <w:rFonts w:hint="eastAsia"/>
        </w:rPr>
        <w:t>5</w:t>
      </w:r>
      <w:r w:rsidRPr="00B824E3">
        <w:rPr>
          <w:rFonts w:hint="eastAsia"/>
        </w:rPr>
        <w:t>亿，在这种背景下手机移动商城占有巨大的商机，第一它可以减少中间商代理的环节，从而可以减少代理成本；第二对卖家来说，它可以减少铺位使用率，从而降低租赁成本</w:t>
      </w:r>
      <w:r w:rsidRPr="00B824E3">
        <w:rPr>
          <w:rFonts w:hint="eastAsia"/>
        </w:rPr>
        <w:t>;</w:t>
      </w:r>
      <w:r w:rsidRPr="00B824E3">
        <w:rPr>
          <w:rFonts w:hint="eastAsia"/>
        </w:rPr>
        <w:t>第三从顾客角度来说，可以减少传统手机买卖中，服务员提高价格，赚取回购额的行为。而且在线够买，可以比在传统的实体店购买了解更多的机型，可以在足不出户的情况下选购心仪的机型，再配上一流的客服和物流服务，可以使顾客，所以说手机商城项目如果上线一定会大有作为。</w:t>
      </w:r>
    </w:p>
    <w:p w:rsidR="001303C3" w:rsidRDefault="006652A7" w:rsidP="001303C3">
      <w:pPr>
        <w:pStyle w:val="2"/>
        <w:numPr>
          <w:ilvl w:val="1"/>
          <w:numId w:val="2"/>
        </w:numPr>
      </w:pPr>
      <w:bookmarkStart w:id="7" w:name="_Toc530766224"/>
      <w:r>
        <w:rPr>
          <w:rFonts w:hint="eastAsia"/>
        </w:rPr>
        <w:t>开发</w:t>
      </w:r>
      <w:r w:rsidR="001303C3">
        <w:rPr>
          <w:rFonts w:hint="eastAsia"/>
        </w:rPr>
        <w:t>目标</w:t>
      </w:r>
      <w:bookmarkEnd w:id="7"/>
    </w:p>
    <w:p w:rsidR="001303C3" w:rsidRDefault="001303C3" w:rsidP="001303C3">
      <w:pPr>
        <w:pStyle w:val="a9"/>
        <w:ind w:firstLineChars="0"/>
      </w:pPr>
      <w:r>
        <w:rPr>
          <w:rFonts w:hint="eastAsia"/>
        </w:rPr>
        <w:t>手机电商平台系统是面向广大手机厂商的一套在线交易系统，商家可以通过接入该系统发布一些手机产品，客户通过该平台进行商品的在线支付，最终通过运输的方式完成线下交易。</w:t>
      </w:r>
    </w:p>
    <w:p w:rsidR="001303C3" w:rsidRDefault="001303C3" w:rsidP="001303C3">
      <w:pPr>
        <w:pStyle w:val="a9"/>
        <w:ind w:firstLineChars="0"/>
      </w:pPr>
      <w:r>
        <w:rPr>
          <w:rFonts w:hint="eastAsia"/>
        </w:rPr>
        <w:t>从用户体验角度来说，可以更方便地了解更多更详细的商品，随着互联网和智能终端的普及发展，手机商城网站可以迅捷地使商品信息传递出去</w:t>
      </w:r>
      <w:r w:rsidR="007131E0">
        <w:rPr>
          <w:rFonts w:hint="eastAsia"/>
        </w:rPr>
        <w:t>。</w:t>
      </w:r>
    </w:p>
    <w:p w:rsidR="007131E0" w:rsidRDefault="007131E0" w:rsidP="007131E0">
      <w:pPr>
        <w:pStyle w:val="a9"/>
      </w:pPr>
      <w:r>
        <w:rPr>
          <w:rFonts w:hint="eastAsia"/>
        </w:rPr>
        <w:lastRenderedPageBreak/>
        <w:t>①　现在网上购物是社会上十分流行的事情，网购的网站也很多，竞争也大，但网购网站和卖家良莠不齐，有很多时候买家在网购时，会因为无法辨别真伪而上当受骗，这不仅造成顾客钱财损失，还会影响社会网购质量形象，造成不良的社会影响。所以为了规范网购市场，营造良好的网购氛围，我们设计这个手机商城，</w:t>
      </w:r>
      <w:r w:rsidR="005E2080">
        <w:rPr>
          <w:rFonts w:hint="eastAsia"/>
        </w:rPr>
        <w:t>是</w:t>
      </w:r>
      <w:r>
        <w:rPr>
          <w:rFonts w:hint="eastAsia"/>
        </w:rPr>
        <w:t>为顾客提供有质量有保证的权威服务。</w:t>
      </w:r>
    </w:p>
    <w:p w:rsidR="001303C3" w:rsidRPr="001303C3" w:rsidRDefault="007131E0" w:rsidP="00ED5AE6">
      <w:pPr>
        <w:pStyle w:val="a9"/>
        <w:ind w:firstLineChars="0"/>
      </w:pPr>
      <w:r>
        <w:rPr>
          <w:rFonts w:hint="eastAsia"/>
        </w:rPr>
        <w:t>②　传统的手机买卖实体店，存在着铺租问题，而且黄金地段黄金铺租，正所谓羊毛出在羊身上，再加上销售人员的卖手机抽回购的奖励性营销策略，往往会抬高手机的价格，这个潜规则无异于增加顾客的经济负担，所以我们开发这个手机商城，目的就是为了把实体铺位搬到虚拟网络上，这样可以最大程度上节约商家们的铺位租赁成本，而且网站提供的信息更多，更齐，更具透明度，消费者可以有更多的选择，货比三家，这样可以抑制传统实体店家的随便抬价销售的行为，引导网络购物的走向规范化。</w:t>
      </w:r>
    </w:p>
    <w:p w:rsidR="000B2CCE" w:rsidRDefault="000B2CCE" w:rsidP="000B2CCE">
      <w:pPr>
        <w:pStyle w:val="2"/>
        <w:numPr>
          <w:ilvl w:val="1"/>
          <w:numId w:val="2"/>
        </w:numPr>
      </w:pPr>
      <w:bookmarkStart w:id="8" w:name="_Toc530766225"/>
      <w:r>
        <w:rPr>
          <w:rFonts w:hint="eastAsia"/>
        </w:rPr>
        <w:t>系统概述</w:t>
      </w:r>
      <w:bookmarkEnd w:id="8"/>
    </w:p>
    <w:p w:rsidR="000B2CCE" w:rsidRDefault="000B2CCE" w:rsidP="000B2CCE">
      <w:pPr>
        <w:ind w:firstLine="420"/>
      </w:pPr>
      <w:r w:rsidRPr="000B2CCE">
        <w:rPr>
          <w:rFonts w:hint="eastAsia"/>
        </w:rPr>
        <w:t>手机电商平台系统是面向广大手机厂商的一套在线交易系统，商家可以通过接入该系统发布一些手机产品，客户通过该平台进行商品的在线支付，最终通过运输的方式完成线下交易。</w:t>
      </w:r>
    </w:p>
    <w:p w:rsidR="00686AAC" w:rsidRDefault="00686AAC" w:rsidP="000B2CCE">
      <w:pPr>
        <w:ind w:firstLine="420"/>
      </w:pPr>
      <w:r w:rsidRPr="00686AAC">
        <w:rPr>
          <w:rFonts w:hint="eastAsia"/>
        </w:rPr>
        <w:t>本</w:t>
      </w:r>
      <w:r>
        <w:rPr>
          <w:rFonts w:hint="eastAsia"/>
        </w:rPr>
        <w:t>需求分析</w:t>
      </w:r>
      <w:r w:rsidRPr="00686AAC">
        <w:rPr>
          <w:rFonts w:hint="eastAsia"/>
        </w:rPr>
        <w:t>介绍的</w:t>
      </w:r>
      <w:proofErr w:type="spellStart"/>
      <w:r w:rsidRPr="00686AAC">
        <w:rPr>
          <w:rFonts w:hint="eastAsia"/>
        </w:rPr>
        <w:t>MbolieShop</w:t>
      </w:r>
      <w:proofErr w:type="spellEnd"/>
      <w:r w:rsidRPr="00686AAC">
        <w:rPr>
          <w:rFonts w:hint="eastAsia"/>
        </w:rPr>
        <w:t>购物商城就是在这个信息时代的产物，它可以让购物更加的简单和容易。所做的网站是以网页设计为基础，凭借</w:t>
      </w:r>
      <w:r w:rsidR="00CA4FF6">
        <w:rPr>
          <w:rFonts w:hint="eastAsia"/>
        </w:rPr>
        <w:t>PHPWAMP</w:t>
      </w:r>
      <w:r w:rsidRPr="00686AAC">
        <w:rPr>
          <w:rFonts w:hint="eastAsia"/>
        </w:rPr>
        <w:t>作为后台管理开发平台，以</w:t>
      </w:r>
      <w:r w:rsidRPr="00686AAC">
        <w:rPr>
          <w:rFonts w:hint="eastAsia"/>
        </w:rPr>
        <w:t>SQL Server 2008</w:t>
      </w:r>
      <w:r w:rsidRPr="00686AAC">
        <w:rPr>
          <w:rFonts w:hint="eastAsia"/>
        </w:rPr>
        <w:t>数据库为辅助结合开发出来的一个网络购物展示平台</w:t>
      </w:r>
      <w:r w:rsidR="000C29CF">
        <w:rPr>
          <w:rFonts w:hint="eastAsia"/>
        </w:rPr>
        <w:t>。</w:t>
      </w:r>
    </w:p>
    <w:p w:rsidR="00C11686" w:rsidRDefault="0023390D" w:rsidP="00C11686">
      <w:pPr>
        <w:pStyle w:val="1"/>
        <w:numPr>
          <w:ilvl w:val="0"/>
          <w:numId w:val="1"/>
        </w:numPr>
      </w:pPr>
      <w:bookmarkStart w:id="9" w:name="_Toc530766226"/>
      <w:r w:rsidRPr="0023390D">
        <w:rPr>
          <w:rFonts w:hint="eastAsia"/>
        </w:rPr>
        <w:t>需求分析说明</w:t>
      </w:r>
      <w:bookmarkEnd w:id="9"/>
    </w:p>
    <w:p w:rsidR="000E7433" w:rsidRDefault="000E7433" w:rsidP="000E7433">
      <w:pPr>
        <w:pStyle w:val="2"/>
      </w:pPr>
      <w:bookmarkStart w:id="10" w:name="_Toc530766227"/>
      <w:r>
        <w:rPr>
          <w:rFonts w:hint="eastAsia"/>
        </w:rPr>
        <w:t xml:space="preserve">2.1 </w:t>
      </w:r>
      <w:r w:rsidR="00E0656E">
        <w:rPr>
          <w:rFonts w:hint="eastAsia"/>
        </w:rPr>
        <w:t>业务流程</w:t>
      </w:r>
      <w:bookmarkEnd w:id="10"/>
    </w:p>
    <w:p w:rsidR="009A7418" w:rsidRDefault="00BC5573" w:rsidP="0000276C">
      <w:pPr>
        <w:ind w:firstLine="420"/>
      </w:pPr>
      <w:r>
        <w:rPr>
          <w:rFonts w:hint="eastAsia"/>
        </w:rPr>
        <w:t>项目的主要流程</w:t>
      </w:r>
      <w:r w:rsidR="006570F3">
        <w:rPr>
          <w:rFonts w:hint="eastAsia"/>
        </w:rPr>
        <w:t>是：</w:t>
      </w:r>
      <w:r w:rsidR="00C837CF">
        <w:rPr>
          <w:rFonts w:hint="eastAsia"/>
        </w:rPr>
        <w:t>卖家可以在线上发布、下架他们的手机商品。买家根据卖家的提供的各种各样的手机信息</w:t>
      </w:r>
      <w:r w:rsidR="0000276C" w:rsidRPr="0000276C">
        <w:rPr>
          <w:rFonts w:hint="eastAsia"/>
        </w:rPr>
        <w:t>，进行</w:t>
      </w:r>
      <w:r w:rsidR="009E1241">
        <w:rPr>
          <w:rFonts w:hint="eastAsia"/>
        </w:rPr>
        <w:t>自主购机。选择的商品可以直接点击购买页面，进行个人信息（如买家姓名，手机号，收货地址等）的填写</w:t>
      </w:r>
      <w:r w:rsidR="004F7537">
        <w:rPr>
          <w:rFonts w:hint="eastAsia"/>
        </w:rPr>
        <w:t>。成功结算后</w:t>
      </w:r>
      <w:r w:rsidR="0000276C" w:rsidRPr="0000276C">
        <w:rPr>
          <w:rFonts w:hint="eastAsia"/>
        </w:rPr>
        <w:t>，系统就把订单返回给卖家服务端，卖家</w:t>
      </w:r>
      <w:r w:rsidR="004F7537">
        <w:rPr>
          <w:rFonts w:hint="eastAsia"/>
        </w:rPr>
        <w:t>在后台可以实时查看到订单的</w:t>
      </w:r>
      <w:r w:rsidR="00D554AA">
        <w:rPr>
          <w:rFonts w:hint="eastAsia"/>
        </w:rPr>
        <w:t>信息，</w:t>
      </w:r>
      <w:r w:rsidR="001B3414">
        <w:rPr>
          <w:rFonts w:hint="eastAsia"/>
        </w:rPr>
        <w:t>根据订单的信息进行发货。</w:t>
      </w:r>
    </w:p>
    <w:p w:rsidR="007410F8" w:rsidRDefault="001B3414" w:rsidP="007410F8">
      <w:pPr>
        <w:ind w:firstLine="420"/>
        <w:rPr>
          <w:rFonts w:hint="eastAsia"/>
        </w:rPr>
      </w:pPr>
      <w:r>
        <w:rPr>
          <w:rFonts w:hint="eastAsia"/>
        </w:rPr>
        <w:t>其他的业务包括：卖家对已上架商品的查询</w:t>
      </w:r>
      <w:r w:rsidR="0000276C" w:rsidRPr="0000276C">
        <w:rPr>
          <w:rFonts w:hint="eastAsia"/>
        </w:rPr>
        <w:t>业务</w:t>
      </w:r>
      <w:r>
        <w:rPr>
          <w:rFonts w:hint="eastAsia"/>
        </w:rPr>
        <w:t>，商品上新下架</w:t>
      </w:r>
      <w:r w:rsidR="0000276C" w:rsidRPr="0000276C">
        <w:rPr>
          <w:rFonts w:hint="eastAsia"/>
        </w:rPr>
        <w:t>等等。</w:t>
      </w:r>
    </w:p>
    <w:p w:rsidR="007410F8" w:rsidRDefault="007410F8" w:rsidP="007410F8">
      <w:pPr>
        <w:pStyle w:val="2"/>
      </w:pPr>
      <w:r>
        <w:rPr>
          <w:rFonts w:hint="eastAsia"/>
        </w:rPr>
        <w:lastRenderedPageBreak/>
        <w:t xml:space="preserve">2.2 </w:t>
      </w:r>
      <w:r>
        <w:rPr>
          <w:rFonts w:hint="eastAsia"/>
        </w:rPr>
        <w:t>ER</w:t>
      </w:r>
      <w:r>
        <w:rPr>
          <w:rFonts w:hint="eastAsia"/>
        </w:rPr>
        <w:t>图设计</w:t>
      </w:r>
    </w:p>
    <w:p w:rsidR="00C30D25" w:rsidRDefault="00C30D25" w:rsidP="007410F8">
      <w:pPr>
        <w:rPr>
          <w:rFonts w:hint="eastAsia"/>
        </w:rPr>
      </w:pPr>
      <w:r>
        <w:rPr>
          <w:noProof/>
        </w:rPr>
        <w:drawing>
          <wp:inline distT="0" distB="0" distL="0" distR="0" wp14:anchorId="539CA1C1" wp14:editId="181C7228">
            <wp:extent cx="5274310" cy="4508684"/>
            <wp:effectExtent l="0" t="0" r="254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508684"/>
                    </a:xfrm>
                    <a:prstGeom prst="rect">
                      <a:avLst/>
                    </a:prstGeom>
                  </pic:spPr>
                </pic:pic>
              </a:graphicData>
            </a:graphic>
          </wp:inline>
        </w:drawing>
      </w:r>
    </w:p>
    <w:p w:rsidR="00C30D25" w:rsidRPr="007410F8" w:rsidRDefault="00C30D25" w:rsidP="007410F8"/>
    <w:p w:rsidR="00A6357A" w:rsidRDefault="007410F8">
      <w:pPr>
        <w:pStyle w:val="2"/>
      </w:pPr>
      <w:bookmarkStart w:id="11" w:name="_Toc530766228"/>
      <w:r>
        <w:rPr>
          <w:rFonts w:hint="eastAsia"/>
        </w:rPr>
        <w:t>2.3</w:t>
      </w:r>
      <w:r w:rsidR="008172C2">
        <w:rPr>
          <w:rFonts w:hint="eastAsia"/>
        </w:rPr>
        <w:t xml:space="preserve"> </w:t>
      </w:r>
      <w:r w:rsidR="008172C2">
        <w:rPr>
          <w:rFonts w:hint="eastAsia"/>
        </w:rPr>
        <w:t>买家需求</w:t>
      </w:r>
      <w:bookmarkEnd w:id="11"/>
    </w:p>
    <w:p w:rsidR="00A6357A" w:rsidRDefault="000C4582" w:rsidP="00C64061">
      <w:pPr>
        <w:ind w:firstLine="420"/>
      </w:pPr>
      <w:r>
        <w:rPr>
          <w:rFonts w:hint="eastAsia"/>
        </w:rPr>
        <w:t>买家基本需求：注册、登录、浏览购买、支付、订单管理</w:t>
      </w:r>
      <w:r w:rsidR="008172C2">
        <w:rPr>
          <w:rFonts w:hint="eastAsia"/>
        </w:rPr>
        <w:t>等功能</w:t>
      </w:r>
    </w:p>
    <w:p w:rsidR="00A6357A" w:rsidRDefault="007410F8">
      <w:pPr>
        <w:pStyle w:val="2"/>
      </w:pPr>
      <w:bookmarkStart w:id="12" w:name="_Toc530766229"/>
      <w:r>
        <w:rPr>
          <w:rFonts w:hint="eastAsia"/>
        </w:rPr>
        <w:t>2.4</w:t>
      </w:r>
      <w:r w:rsidR="008172C2">
        <w:rPr>
          <w:rFonts w:hint="eastAsia"/>
        </w:rPr>
        <w:t xml:space="preserve"> </w:t>
      </w:r>
      <w:r w:rsidR="008172C2">
        <w:rPr>
          <w:rFonts w:hint="eastAsia"/>
        </w:rPr>
        <w:t>卖家需求</w:t>
      </w:r>
      <w:bookmarkEnd w:id="12"/>
    </w:p>
    <w:p w:rsidR="00A6357A" w:rsidRDefault="007A5C2B" w:rsidP="00A42997">
      <w:pPr>
        <w:ind w:firstLineChars="200" w:firstLine="420"/>
      </w:pPr>
      <w:r>
        <w:rPr>
          <w:rFonts w:hint="eastAsia"/>
        </w:rPr>
        <w:t>卖家</w:t>
      </w:r>
      <w:r w:rsidR="00B16203">
        <w:rPr>
          <w:rFonts w:hint="eastAsia"/>
        </w:rPr>
        <w:t>基本</w:t>
      </w:r>
      <w:r>
        <w:rPr>
          <w:rFonts w:hint="eastAsia"/>
        </w:rPr>
        <w:t>需求：</w:t>
      </w:r>
      <w:r w:rsidR="008172C2">
        <w:rPr>
          <w:rFonts w:hint="eastAsia"/>
        </w:rPr>
        <w:t>卖家通过</w:t>
      </w:r>
      <w:r w:rsidR="008172C2">
        <w:rPr>
          <w:rFonts w:hint="eastAsia"/>
        </w:rPr>
        <w:t>PC</w:t>
      </w:r>
      <w:r w:rsidR="008172C2">
        <w:rPr>
          <w:rFonts w:hint="eastAsia"/>
        </w:rPr>
        <w:t>端对商品进行完全的管控，包括商品</w:t>
      </w:r>
      <w:r w:rsidR="007B4FAA">
        <w:rPr>
          <w:rFonts w:hint="eastAsia"/>
        </w:rPr>
        <w:t>的增删</w:t>
      </w:r>
      <w:r w:rsidR="00A93B55">
        <w:rPr>
          <w:rFonts w:hint="eastAsia"/>
        </w:rPr>
        <w:t>改查：</w:t>
      </w:r>
      <w:r w:rsidR="004460A9">
        <w:rPr>
          <w:rFonts w:hint="eastAsia"/>
        </w:rPr>
        <w:t>商品的上新</w:t>
      </w:r>
      <w:r w:rsidR="00A93B55">
        <w:rPr>
          <w:rFonts w:hint="eastAsia"/>
        </w:rPr>
        <w:t>，查询已卖出的商品</w:t>
      </w:r>
      <w:r w:rsidR="004460A9">
        <w:rPr>
          <w:rFonts w:hint="eastAsia"/>
        </w:rPr>
        <w:t>，查询</w:t>
      </w:r>
      <w:r w:rsidR="00A93B55">
        <w:rPr>
          <w:rFonts w:hint="eastAsia"/>
        </w:rPr>
        <w:t>当前出售中的商品</w:t>
      </w:r>
      <w:r w:rsidR="004460A9">
        <w:rPr>
          <w:rFonts w:hint="eastAsia"/>
        </w:rPr>
        <w:t>，对商家</w:t>
      </w:r>
      <w:r w:rsidR="00A93B55">
        <w:rPr>
          <w:rFonts w:hint="eastAsia"/>
        </w:rPr>
        <w:t>商品的下架</w:t>
      </w:r>
      <w:r w:rsidR="004460A9">
        <w:rPr>
          <w:rFonts w:hint="eastAsia"/>
        </w:rPr>
        <w:t>，商品详细信息的修改</w:t>
      </w:r>
      <w:r w:rsidR="00054C4B">
        <w:rPr>
          <w:rFonts w:hint="eastAsia"/>
        </w:rPr>
        <w:t>等功能</w:t>
      </w:r>
      <w:r w:rsidR="007B4FAA">
        <w:rPr>
          <w:rFonts w:hint="eastAsia"/>
        </w:rPr>
        <w:t>。</w:t>
      </w:r>
    </w:p>
    <w:p w:rsidR="006652A7" w:rsidRDefault="006652A7" w:rsidP="00A42997">
      <w:pPr>
        <w:ind w:firstLineChars="200" w:firstLine="420"/>
      </w:pPr>
    </w:p>
    <w:p w:rsidR="00E24673" w:rsidRDefault="00ED7B6C" w:rsidP="00E24673">
      <w:pPr>
        <w:pStyle w:val="1"/>
        <w:numPr>
          <w:ilvl w:val="0"/>
          <w:numId w:val="1"/>
        </w:numPr>
      </w:pPr>
      <w:bookmarkStart w:id="13" w:name="_Toc530766230"/>
      <w:r>
        <w:rPr>
          <w:rFonts w:hint="eastAsia"/>
        </w:rPr>
        <w:lastRenderedPageBreak/>
        <w:t>功能设计说明</w:t>
      </w:r>
      <w:bookmarkEnd w:id="13"/>
    </w:p>
    <w:p w:rsidR="00841417" w:rsidRDefault="00841417" w:rsidP="00841417">
      <w:pPr>
        <w:pStyle w:val="2"/>
      </w:pPr>
      <w:bookmarkStart w:id="14" w:name="_Toc530766231"/>
      <w:r>
        <w:rPr>
          <w:rFonts w:hint="eastAsia"/>
        </w:rPr>
        <w:t xml:space="preserve">3.1 </w:t>
      </w:r>
      <w:r>
        <w:rPr>
          <w:rFonts w:hint="eastAsia"/>
        </w:rPr>
        <w:t>网站构架</w:t>
      </w:r>
      <w:bookmarkEnd w:id="14"/>
    </w:p>
    <w:p w:rsidR="00841417" w:rsidRDefault="00841417" w:rsidP="00841417">
      <w:r>
        <w:rPr>
          <w:noProof/>
        </w:rPr>
        <w:drawing>
          <wp:inline distT="0" distB="0" distL="0" distR="0">
            <wp:extent cx="5274310" cy="3076575"/>
            <wp:effectExtent l="0" t="0" r="0"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A7E42" w:rsidRPr="00841417" w:rsidRDefault="00841417" w:rsidP="00841417">
      <w:r>
        <w:rPr>
          <w:noProof/>
        </w:rPr>
        <w:drawing>
          <wp:inline distT="0" distB="0" distL="0" distR="0" wp14:anchorId="37BF599B" wp14:editId="42DD5A89">
            <wp:extent cx="5274310" cy="3076575"/>
            <wp:effectExtent l="0" t="0" r="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8B5D11" w:rsidRDefault="008B5D11">
      <w:pPr>
        <w:pStyle w:val="2"/>
      </w:pPr>
      <w:bookmarkStart w:id="15" w:name="_Toc530766232"/>
      <w:r>
        <w:rPr>
          <w:rFonts w:hint="eastAsia"/>
        </w:rPr>
        <w:lastRenderedPageBreak/>
        <w:t xml:space="preserve">3.2 </w:t>
      </w:r>
      <w:r>
        <w:rPr>
          <w:rFonts w:hint="eastAsia"/>
        </w:rPr>
        <w:t>网站模块</w:t>
      </w:r>
      <w:bookmarkEnd w:id="15"/>
    </w:p>
    <w:p w:rsidR="007E44DD" w:rsidRPr="007E44DD" w:rsidRDefault="007E44DD" w:rsidP="007E44DD">
      <w:pPr>
        <w:pStyle w:val="3"/>
      </w:pPr>
      <w:bookmarkStart w:id="16" w:name="_Toc530766233"/>
      <w:r>
        <w:t xml:space="preserve">3.2.1 </w:t>
      </w:r>
      <w:r>
        <w:rPr>
          <w:rFonts w:hint="eastAsia"/>
        </w:rPr>
        <w:t>功能模块</w:t>
      </w:r>
      <w:bookmarkEnd w:id="16"/>
    </w:p>
    <w:p w:rsidR="008B5D11" w:rsidRDefault="008B5D11" w:rsidP="008B5D11">
      <w:pPr>
        <w:ind w:firstLine="420"/>
      </w:pPr>
      <w:r>
        <w:rPr>
          <w:rFonts w:hint="eastAsia"/>
        </w:rPr>
        <w:t>本网站主要分为前台、后台两大主要功能部分。</w:t>
      </w:r>
    </w:p>
    <w:p w:rsidR="0051349D" w:rsidRDefault="008B5D11" w:rsidP="008B5D11">
      <w:pPr>
        <w:ind w:firstLine="420"/>
      </w:pPr>
      <w:r>
        <w:rPr>
          <w:rFonts w:hint="eastAsia"/>
        </w:rPr>
        <w:t>1</w:t>
      </w:r>
      <w:r w:rsidR="00222F2E">
        <w:rPr>
          <w:rFonts w:hint="eastAsia"/>
        </w:rPr>
        <w:t>、前台功能包括：</w:t>
      </w:r>
    </w:p>
    <w:p w:rsidR="0051349D" w:rsidRDefault="00222F2E" w:rsidP="008B5D11">
      <w:pPr>
        <w:ind w:firstLine="420"/>
      </w:pPr>
      <w:r>
        <w:rPr>
          <w:rFonts w:hint="eastAsia"/>
        </w:rPr>
        <w:t>首页浏览商品、登录、注册、信息查看。商品浏览</w:t>
      </w:r>
      <w:r w:rsidR="008B5D11">
        <w:rPr>
          <w:rFonts w:hint="eastAsia"/>
        </w:rPr>
        <w:t>包括，顶部轮播</w:t>
      </w:r>
      <w:r>
        <w:rPr>
          <w:rFonts w:hint="eastAsia"/>
        </w:rPr>
        <w:t>图点击进入相关页面、在品牌旗帜店点击进入店铺售卖页面</w:t>
      </w:r>
      <w:r w:rsidR="008B5D11">
        <w:rPr>
          <w:rFonts w:hint="eastAsia"/>
        </w:rPr>
        <w:t>；</w:t>
      </w:r>
    </w:p>
    <w:p w:rsidR="008B5D11" w:rsidRDefault="0051349D" w:rsidP="008B5D11">
      <w:pPr>
        <w:ind w:firstLine="420"/>
      </w:pPr>
      <w:r>
        <w:rPr>
          <w:rFonts w:hint="eastAsia"/>
        </w:rPr>
        <w:t>注册主要输入合法的必要信息，注册成为买家</w:t>
      </w:r>
      <w:r w:rsidR="008B5D11">
        <w:rPr>
          <w:rFonts w:hint="eastAsia"/>
        </w:rPr>
        <w:t>。登录，检验用户的注册信息。</w:t>
      </w:r>
    </w:p>
    <w:p w:rsidR="00B1390E" w:rsidRDefault="008B5D11" w:rsidP="008B5D11">
      <w:pPr>
        <w:ind w:firstLine="420"/>
      </w:pPr>
      <w:r>
        <w:rPr>
          <w:rFonts w:hint="eastAsia"/>
        </w:rPr>
        <w:t>2</w:t>
      </w:r>
      <w:r w:rsidR="00B1390E">
        <w:rPr>
          <w:rFonts w:hint="eastAsia"/>
        </w:rPr>
        <w:t>、后台</w:t>
      </w:r>
      <w:r>
        <w:rPr>
          <w:rFonts w:hint="eastAsia"/>
        </w:rPr>
        <w:t>功能</w:t>
      </w:r>
      <w:r w:rsidR="00B1390E">
        <w:rPr>
          <w:rFonts w:hint="eastAsia"/>
        </w:rPr>
        <w:t>包括</w:t>
      </w:r>
      <w:r>
        <w:rPr>
          <w:rFonts w:hint="eastAsia"/>
        </w:rPr>
        <w:t>：</w:t>
      </w:r>
    </w:p>
    <w:p w:rsidR="007E44DD" w:rsidRDefault="008B5D11" w:rsidP="007E44DD">
      <w:pPr>
        <w:ind w:firstLine="420"/>
      </w:pPr>
      <w:r>
        <w:rPr>
          <w:rFonts w:hint="eastAsia"/>
        </w:rPr>
        <w:t>商品管理功能、订单处理功能、等商品管理功能主要包括商品上架和下架以及商品信息的更改，例如更改商品的价格以及商品库存量等信息；订单处理</w:t>
      </w:r>
      <w:r w:rsidR="00B1390E">
        <w:rPr>
          <w:rFonts w:hint="eastAsia"/>
        </w:rPr>
        <w:t>，主要包括，存入消费者的买卖信息、修改订单。例如：点击“已卖出的商品”、“发货”</w:t>
      </w:r>
      <w:r>
        <w:rPr>
          <w:rFonts w:hint="eastAsia"/>
        </w:rPr>
        <w:t>等功能按钮，</w:t>
      </w:r>
      <w:r w:rsidR="006A5694">
        <w:rPr>
          <w:rFonts w:hint="eastAsia"/>
        </w:rPr>
        <w:t>右边显示区域就会显示相对应的内容、在已发货的列表中查询商品</w:t>
      </w:r>
      <w:r>
        <w:rPr>
          <w:rFonts w:hint="eastAsia"/>
        </w:rPr>
        <w:t>信息。</w:t>
      </w:r>
    </w:p>
    <w:p w:rsidR="007E44DD" w:rsidRDefault="007E44DD" w:rsidP="007E44DD">
      <w:pPr>
        <w:pStyle w:val="3"/>
      </w:pPr>
      <w:bookmarkStart w:id="17" w:name="_Toc530766234"/>
      <w:r>
        <w:rPr>
          <w:rFonts w:hint="eastAsia"/>
        </w:rPr>
        <w:t xml:space="preserve">3.2.2 </w:t>
      </w:r>
      <w:r>
        <w:rPr>
          <w:rFonts w:hint="eastAsia"/>
        </w:rPr>
        <w:t>功能模块图</w:t>
      </w:r>
      <w:bookmarkEnd w:id="17"/>
    </w:p>
    <w:p w:rsidR="00202E92" w:rsidRPr="00202E92" w:rsidRDefault="00202E92" w:rsidP="00202E92">
      <w:r>
        <w:rPr>
          <w:rFonts w:asciiTheme="minorEastAsia" w:hAnsiTheme="minorEastAsia" w:hint="eastAsia"/>
          <w:b/>
          <w:color w:val="FF0000"/>
          <w:szCs w:val="21"/>
        </w:rPr>
        <w:t>注：这里只列出一部分表，其他表需要结合系统设计表结构具体分析</w:t>
      </w:r>
    </w:p>
    <w:p w:rsidR="007E44DD" w:rsidRDefault="007E44DD" w:rsidP="007E44DD">
      <w:r>
        <w:rPr>
          <w:noProof/>
        </w:rPr>
        <w:drawing>
          <wp:inline distT="0" distB="0" distL="0" distR="0" wp14:anchorId="426C9B3C" wp14:editId="5B8C26EF">
            <wp:extent cx="4909185" cy="1741805"/>
            <wp:effectExtent l="0" t="0" r="13335" b="1079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4909185" cy="1741805"/>
                    </a:xfrm>
                    <a:prstGeom prst="rect">
                      <a:avLst/>
                    </a:prstGeom>
                  </pic:spPr>
                </pic:pic>
              </a:graphicData>
            </a:graphic>
          </wp:inline>
        </w:drawing>
      </w:r>
    </w:p>
    <w:p w:rsidR="00B32C04" w:rsidRDefault="00B32C04" w:rsidP="007E44DD"/>
    <w:p w:rsidR="00F17F0D" w:rsidRPr="007E44DD" w:rsidRDefault="00F17F0D" w:rsidP="007E44DD">
      <w:r>
        <w:rPr>
          <w:noProof/>
        </w:rPr>
        <w:drawing>
          <wp:inline distT="0" distB="0" distL="0" distR="0" wp14:anchorId="78D72231" wp14:editId="7047A410">
            <wp:extent cx="4914900" cy="21781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4922924" cy="2181710"/>
                    </a:xfrm>
                    <a:prstGeom prst="rect">
                      <a:avLst/>
                    </a:prstGeom>
                  </pic:spPr>
                </pic:pic>
              </a:graphicData>
            </a:graphic>
          </wp:inline>
        </w:drawing>
      </w:r>
    </w:p>
    <w:p w:rsidR="00A6357A" w:rsidRDefault="00C67FBA" w:rsidP="00F73B8D">
      <w:pPr>
        <w:pStyle w:val="2"/>
      </w:pPr>
      <w:bookmarkStart w:id="18" w:name="_Toc530766235"/>
      <w:r>
        <w:rPr>
          <w:rFonts w:hint="eastAsia"/>
        </w:rPr>
        <w:lastRenderedPageBreak/>
        <w:t>3.3</w:t>
      </w:r>
      <w:r w:rsidR="008172C2">
        <w:rPr>
          <w:rFonts w:hint="eastAsia"/>
        </w:rPr>
        <w:t xml:space="preserve"> </w:t>
      </w:r>
      <w:r w:rsidR="0095675A">
        <w:rPr>
          <w:rFonts w:hint="eastAsia"/>
        </w:rPr>
        <w:t>流程图</w:t>
      </w:r>
      <w:bookmarkEnd w:id="18"/>
    </w:p>
    <w:p w:rsidR="008C2A5A" w:rsidRDefault="00F73B8D">
      <w:r>
        <w:rPr>
          <w:rFonts w:hint="eastAsia"/>
        </w:rPr>
        <w:t>3.1.1</w:t>
      </w:r>
      <w:r w:rsidR="008172C2">
        <w:rPr>
          <w:rFonts w:hint="eastAsia"/>
        </w:rPr>
        <w:t xml:space="preserve"> </w:t>
      </w:r>
      <w:r w:rsidR="00DF74D7">
        <w:rPr>
          <w:rFonts w:hint="eastAsia"/>
        </w:rPr>
        <w:t>买家</w:t>
      </w:r>
      <w:r w:rsidR="008172C2">
        <w:rPr>
          <w:rFonts w:hint="eastAsia"/>
        </w:rPr>
        <w:t>登录注册流程</w:t>
      </w:r>
    </w:p>
    <w:p w:rsidR="00A6357A" w:rsidRDefault="00E932B5">
      <w:r>
        <w:rPr>
          <w:noProof/>
        </w:rPr>
        <w:drawing>
          <wp:inline distT="0" distB="0" distL="0" distR="0" wp14:anchorId="73C59809" wp14:editId="4F845E98">
            <wp:extent cx="5274310" cy="5028908"/>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28908"/>
                    </a:xfrm>
                    <a:prstGeom prst="rect">
                      <a:avLst/>
                    </a:prstGeom>
                  </pic:spPr>
                </pic:pic>
              </a:graphicData>
            </a:graphic>
          </wp:inline>
        </w:drawing>
      </w:r>
    </w:p>
    <w:p w:rsidR="00C84DE6" w:rsidRDefault="00C84DE6"/>
    <w:p w:rsidR="00A6357A" w:rsidRDefault="008172C2">
      <w:r>
        <w:rPr>
          <w:rFonts w:hint="eastAsia"/>
        </w:rPr>
        <w:t xml:space="preserve">3.1.3 </w:t>
      </w:r>
      <w:r w:rsidR="00DF74D7">
        <w:rPr>
          <w:rFonts w:hint="eastAsia"/>
        </w:rPr>
        <w:t>买家</w:t>
      </w:r>
      <w:r>
        <w:rPr>
          <w:rFonts w:hint="eastAsia"/>
        </w:rPr>
        <w:t>购买商品流程</w:t>
      </w:r>
    </w:p>
    <w:p w:rsidR="00777CC6" w:rsidRDefault="00471704">
      <w:r>
        <w:rPr>
          <w:noProof/>
        </w:rPr>
        <w:drawing>
          <wp:inline distT="0" distB="0" distL="0" distR="0" wp14:anchorId="723469E1" wp14:editId="1D4123D6">
            <wp:extent cx="4829175" cy="17049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29175" cy="1704975"/>
                    </a:xfrm>
                    <a:prstGeom prst="rect">
                      <a:avLst/>
                    </a:prstGeom>
                  </pic:spPr>
                </pic:pic>
              </a:graphicData>
            </a:graphic>
          </wp:inline>
        </w:drawing>
      </w:r>
    </w:p>
    <w:p w:rsidR="00F73B8D" w:rsidRDefault="00F73B8D" w:rsidP="00F73B8D">
      <w:r>
        <w:rPr>
          <w:rFonts w:hint="eastAsia"/>
        </w:rPr>
        <w:t xml:space="preserve">3.1.1 </w:t>
      </w:r>
      <w:r>
        <w:rPr>
          <w:rFonts w:hint="eastAsia"/>
        </w:rPr>
        <w:t>卖家</w:t>
      </w:r>
      <w:r w:rsidR="006D1F3A">
        <w:rPr>
          <w:rFonts w:hint="eastAsia"/>
        </w:rPr>
        <w:t>（管理员）</w:t>
      </w:r>
      <w:r>
        <w:rPr>
          <w:rFonts w:hint="eastAsia"/>
        </w:rPr>
        <w:t>登录流程</w:t>
      </w:r>
    </w:p>
    <w:p w:rsidR="00F73B8D" w:rsidRDefault="00DE5F67">
      <w:r>
        <w:rPr>
          <w:noProof/>
        </w:rPr>
        <w:lastRenderedPageBreak/>
        <w:drawing>
          <wp:inline distT="0" distB="0" distL="0" distR="0" wp14:anchorId="1744F14C" wp14:editId="04B53EB7">
            <wp:extent cx="4305300" cy="33242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05300" cy="3324225"/>
                    </a:xfrm>
                    <a:prstGeom prst="rect">
                      <a:avLst/>
                    </a:prstGeom>
                  </pic:spPr>
                </pic:pic>
              </a:graphicData>
            </a:graphic>
          </wp:inline>
        </w:drawing>
      </w:r>
    </w:p>
    <w:p w:rsidR="00612B45" w:rsidRDefault="00612B45" w:rsidP="00612B45">
      <w:pPr>
        <w:pStyle w:val="2"/>
      </w:pPr>
      <w:bookmarkStart w:id="19" w:name="_Toc530766236"/>
      <w:r>
        <w:rPr>
          <w:rFonts w:hint="eastAsia"/>
        </w:rPr>
        <w:t xml:space="preserve">3.4 </w:t>
      </w:r>
      <w:r>
        <w:rPr>
          <w:rFonts w:hint="eastAsia"/>
        </w:rPr>
        <w:t>开发工具</w:t>
      </w:r>
      <w:bookmarkEnd w:id="19"/>
    </w:p>
    <w:p w:rsidR="00E575A8" w:rsidRDefault="000D0E1C" w:rsidP="0055776D">
      <w:pPr>
        <w:pStyle w:val="3"/>
      </w:pPr>
      <w:bookmarkStart w:id="20" w:name="_Toc530766237"/>
      <w:r>
        <w:rPr>
          <w:rFonts w:hint="eastAsia"/>
        </w:rPr>
        <w:t xml:space="preserve">3.4.1 </w:t>
      </w:r>
      <w:r w:rsidR="00E575A8">
        <w:rPr>
          <w:rFonts w:hint="eastAsia"/>
        </w:rPr>
        <w:t>MySQL</w:t>
      </w:r>
      <w:bookmarkEnd w:id="20"/>
    </w:p>
    <w:p w:rsidR="00E575A8" w:rsidRDefault="00E575A8" w:rsidP="00E575A8">
      <w:pPr>
        <w:ind w:firstLineChars="200" w:firstLine="480"/>
        <w:rPr>
          <w:rFonts w:asciiTheme="minorEastAsia" w:hAnsiTheme="minorEastAsia" w:cstheme="minorEastAsia"/>
          <w:sz w:val="24"/>
        </w:rPr>
      </w:pPr>
      <w:r>
        <w:rPr>
          <w:rFonts w:asciiTheme="minorEastAsia" w:hAnsiTheme="minorEastAsia" w:cstheme="minorEastAsia" w:hint="eastAsia"/>
          <w:sz w:val="24"/>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E575A8" w:rsidRDefault="00E575A8" w:rsidP="00E575A8">
      <w:pPr>
        <w:ind w:firstLineChars="200" w:firstLine="480"/>
        <w:rPr>
          <w:rFonts w:asciiTheme="minorEastAsia" w:hAnsiTheme="minorEastAsia" w:cstheme="minorEastAsia"/>
          <w:sz w:val="24"/>
        </w:rPr>
      </w:pPr>
      <w:r>
        <w:rPr>
          <w:rFonts w:asciiTheme="minorEastAsia" w:hAnsiTheme="minorEastAsia" w:cstheme="minorEastAsia" w:hint="eastAsia"/>
          <w:sz w:val="24"/>
        </w:rPr>
        <w:t>MySQL是一种关系数据库管理系统，关系数据库将数据保存在不同的表中，而不是将所有数据放在一个大仓库内，这样就增加了速度并提高了灵活性。</w:t>
      </w:r>
    </w:p>
    <w:p w:rsidR="00897EF8" w:rsidRDefault="00E575A8" w:rsidP="00897EF8">
      <w:pPr>
        <w:ind w:firstLineChars="200" w:firstLine="480"/>
        <w:rPr>
          <w:rFonts w:asciiTheme="minorEastAsia" w:hAnsiTheme="minorEastAsia" w:cstheme="minorEastAsia"/>
          <w:sz w:val="24"/>
        </w:rPr>
      </w:pPr>
      <w:r>
        <w:rPr>
          <w:rFonts w:asciiTheme="minorEastAsia" w:hAnsiTheme="minorEastAsia" w:cstheme="minorEastAsia" w:hint="eastAsia"/>
          <w:sz w:val="24"/>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6E06B1" w:rsidRDefault="000D0E1C" w:rsidP="0055776D">
      <w:pPr>
        <w:pStyle w:val="3"/>
      </w:pPr>
      <w:bookmarkStart w:id="21" w:name="_Toc530766238"/>
      <w:r>
        <w:rPr>
          <w:rFonts w:hint="eastAsia"/>
        </w:rPr>
        <w:t>3.4.2</w:t>
      </w:r>
      <w:r w:rsidR="00022802">
        <w:rPr>
          <w:rFonts w:hint="eastAsia"/>
        </w:rPr>
        <w:t xml:space="preserve"> </w:t>
      </w:r>
      <w:r w:rsidR="006E06B1" w:rsidRPr="006E06B1">
        <w:t>Microsoft</w:t>
      </w:r>
      <w:r w:rsidR="006E06B1">
        <w:rPr>
          <w:rFonts w:hint="eastAsia"/>
        </w:rPr>
        <w:t xml:space="preserve"> </w:t>
      </w:r>
      <w:r w:rsidR="006E06B1" w:rsidRPr="006E06B1">
        <w:t>visual studio code</w:t>
      </w:r>
      <w:bookmarkEnd w:id="21"/>
    </w:p>
    <w:p w:rsidR="006E06B1" w:rsidRDefault="006E06B1" w:rsidP="006E06B1">
      <w:pPr>
        <w:ind w:firstLine="420"/>
        <w:rPr>
          <w:rFonts w:asciiTheme="minorEastAsia" w:hAnsiTheme="minorEastAsia" w:cstheme="minorEastAsia"/>
          <w:sz w:val="24"/>
        </w:rPr>
      </w:pPr>
      <w:r w:rsidRPr="006E06B1">
        <w:rPr>
          <w:rFonts w:asciiTheme="minorEastAsia" w:hAnsiTheme="minorEastAsia" w:cstheme="minorEastAsia" w:hint="eastAsia"/>
          <w:sz w:val="24"/>
        </w:rPr>
        <w:t>一个运行于 Mac OS X、Windows和 Linux 之上的，针对于编写现代 Web 和云应用的跨平台源代码编辑器。</w:t>
      </w:r>
    </w:p>
    <w:p w:rsidR="006E06B1" w:rsidRPr="006E06B1" w:rsidRDefault="006E06B1" w:rsidP="006E06B1">
      <w:pPr>
        <w:ind w:firstLine="420"/>
        <w:rPr>
          <w:rFonts w:asciiTheme="minorEastAsia" w:hAnsiTheme="minorEastAsia" w:cstheme="minorEastAsia"/>
          <w:sz w:val="24"/>
        </w:rPr>
      </w:pPr>
      <w:r w:rsidRPr="006E06B1">
        <w:rPr>
          <w:rFonts w:asciiTheme="minorEastAsia" w:hAnsiTheme="minorEastAsia" w:cstheme="minorEastAsia" w:hint="eastAsia"/>
          <w:sz w:val="24"/>
        </w:rPr>
        <w:t>该编辑器也集成了所有一款现代编辑器所应该具备的特性，包括语法高亮（syntax high lighting），可定制的热键绑定（customizable keyboard bindings），括号匹配（bracket matching）以及代码片段收集（snippets）。Somasegar 也告诉笔者这款编辑器也拥有对 Git 的开箱即用的支持。</w:t>
      </w:r>
    </w:p>
    <w:p w:rsidR="00283652" w:rsidRDefault="000D0E1C" w:rsidP="0055776D">
      <w:pPr>
        <w:pStyle w:val="3"/>
      </w:pPr>
      <w:bookmarkStart w:id="22" w:name="_Toc530766239"/>
      <w:r>
        <w:rPr>
          <w:rFonts w:hint="eastAsia"/>
        </w:rPr>
        <w:lastRenderedPageBreak/>
        <w:t>3.4.3</w:t>
      </w:r>
      <w:r w:rsidR="00F17ABE">
        <w:rPr>
          <w:rFonts w:hint="eastAsia"/>
        </w:rPr>
        <w:t xml:space="preserve"> </w:t>
      </w:r>
      <w:r w:rsidR="00283652">
        <w:rPr>
          <w:rFonts w:hint="eastAsia"/>
        </w:rPr>
        <w:t>PHPWAMP</w:t>
      </w:r>
      <w:bookmarkEnd w:id="22"/>
    </w:p>
    <w:p w:rsidR="00E575A8" w:rsidRDefault="00283652" w:rsidP="00283652">
      <w:pPr>
        <w:ind w:firstLineChars="200" w:firstLine="480"/>
        <w:rPr>
          <w:rFonts w:asciiTheme="minorEastAsia" w:hAnsiTheme="minorEastAsia" w:cstheme="minorEastAsia"/>
          <w:sz w:val="24"/>
        </w:rPr>
      </w:pPr>
      <w:r w:rsidRPr="00283652">
        <w:rPr>
          <w:rFonts w:asciiTheme="minorEastAsia" w:hAnsiTheme="minorEastAsia" w:cstheme="minorEastAsia" w:hint="eastAsia"/>
          <w:sz w:val="24"/>
        </w:rPr>
        <w:t>PHPWAMP是windows系统下运行的完全绿色的PHP集成开发环境，是目前最便捷也是最快速的PHP集成开发环境，拥有开发模式和运营模式，可以用作服务器环境，适用于各种windows系统。</w:t>
      </w:r>
    </w:p>
    <w:p w:rsidR="00283652" w:rsidRDefault="00283652" w:rsidP="00283652">
      <w:pPr>
        <w:ind w:firstLineChars="200" w:firstLine="480"/>
        <w:rPr>
          <w:rFonts w:asciiTheme="minorEastAsia" w:hAnsiTheme="minorEastAsia" w:cstheme="minorEastAsia"/>
          <w:sz w:val="24"/>
        </w:rPr>
      </w:pPr>
      <w:r>
        <w:rPr>
          <w:rFonts w:asciiTheme="minorEastAsia" w:hAnsiTheme="minorEastAsia" w:cstheme="minorEastAsia" w:hint="eastAsia"/>
          <w:sz w:val="24"/>
        </w:rPr>
        <w:t>软件集成：</w:t>
      </w:r>
    </w:p>
    <w:p w:rsidR="00283652" w:rsidRPr="00981040" w:rsidRDefault="00283652" w:rsidP="00981040">
      <w:pPr>
        <w:pStyle w:val="a9"/>
        <w:numPr>
          <w:ilvl w:val="0"/>
          <w:numId w:val="6"/>
        </w:numPr>
        <w:ind w:firstLineChars="0"/>
        <w:rPr>
          <w:rFonts w:asciiTheme="minorEastAsia" w:hAnsiTheme="minorEastAsia" w:cstheme="minorEastAsia"/>
          <w:sz w:val="24"/>
        </w:rPr>
      </w:pPr>
      <w:r w:rsidRPr="00981040">
        <w:rPr>
          <w:rFonts w:asciiTheme="minorEastAsia" w:hAnsiTheme="minorEastAsia" w:cstheme="minorEastAsia"/>
          <w:sz w:val="24"/>
        </w:rPr>
        <w:t>Apache 2.2.17</w:t>
      </w:r>
    </w:p>
    <w:p w:rsidR="00283652" w:rsidRPr="00981040" w:rsidRDefault="00283652" w:rsidP="00981040">
      <w:pPr>
        <w:pStyle w:val="a9"/>
        <w:numPr>
          <w:ilvl w:val="0"/>
          <w:numId w:val="6"/>
        </w:numPr>
        <w:ind w:firstLineChars="0"/>
        <w:rPr>
          <w:rFonts w:asciiTheme="minorEastAsia" w:hAnsiTheme="minorEastAsia" w:cstheme="minorEastAsia"/>
          <w:sz w:val="24"/>
        </w:rPr>
      </w:pPr>
      <w:r w:rsidRPr="00981040">
        <w:rPr>
          <w:rFonts w:asciiTheme="minorEastAsia" w:hAnsiTheme="minorEastAsia" w:cstheme="minorEastAsia"/>
          <w:sz w:val="24"/>
        </w:rPr>
        <w:t>Mysql 5.1.56</w:t>
      </w:r>
    </w:p>
    <w:p w:rsidR="00283652" w:rsidRPr="00981040" w:rsidRDefault="00283652" w:rsidP="00981040">
      <w:pPr>
        <w:pStyle w:val="a9"/>
        <w:numPr>
          <w:ilvl w:val="0"/>
          <w:numId w:val="6"/>
        </w:numPr>
        <w:ind w:firstLineChars="0"/>
        <w:rPr>
          <w:rFonts w:asciiTheme="minorEastAsia" w:hAnsiTheme="minorEastAsia" w:cstheme="minorEastAsia"/>
          <w:sz w:val="24"/>
        </w:rPr>
      </w:pPr>
      <w:r w:rsidRPr="00981040">
        <w:rPr>
          <w:rFonts w:asciiTheme="minorEastAsia" w:hAnsiTheme="minorEastAsia" w:cstheme="minorEastAsia"/>
          <w:sz w:val="24"/>
        </w:rPr>
        <w:t>phpMyAdmin 3.3.10</w:t>
      </w:r>
    </w:p>
    <w:p w:rsidR="00283652" w:rsidRPr="00981040" w:rsidRDefault="00283652" w:rsidP="00981040">
      <w:pPr>
        <w:pStyle w:val="a9"/>
        <w:numPr>
          <w:ilvl w:val="0"/>
          <w:numId w:val="6"/>
        </w:numPr>
        <w:ind w:firstLineChars="0"/>
        <w:rPr>
          <w:rFonts w:asciiTheme="minorEastAsia" w:hAnsiTheme="minorEastAsia" w:cstheme="minorEastAsia"/>
          <w:sz w:val="24"/>
        </w:rPr>
      </w:pPr>
      <w:r w:rsidRPr="00981040">
        <w:rPr>
          <w:rFonts w:asciiTheme="minorEastAsia" w:hAnsiTheme="minorEastAsia" w:cstheme="minorEastAsia"/>
          <w:sz w:val="24"/>
        </w:rPr>
        <w:t>Nginx 0.8.54</w:t>
      </w:r>
    </w:p>
    <w:p w:rsidR="00283652" w:rsidRPr="00981040" w:rsidRDefault="00283652" w:rsidP="00981040">
      <w:pPr>
        <w:pStyle w:val="a9"/>
        <w:numPr>
          <w:ilvl w:val="0"/>
          <w:numId w:val="6"/>
        </w:numPr>
        <w:ind w:firstLineChars="0"/>
        <w:rPr>
          <w:rFonts w:asciiTheme="minorEastAsia" w:hAnsiTheme="minorEastAsia" w:cstheme="minorEastAsia"/>
          <w:sz w:val="24"/>
        </w:rPr>
      </w:pPr>
      <w:r w:rsidRPr="00981040">
        <w:rPr>
          <w:rFonts w:asciiTheme="minorEastAsia" w:hAnsiTheme="minorEastAsia" w:cstheme="minorEastAsia"/>
          <w:sz w:val="24"/>
        </w:rPr>
        <w:t>memcached 1.4.5</w:t>
      </w:r>
    </w:p>
    <w:p w:rsidR="00283652" w:rsidRPr="00981040" w:rsidRDefault="00283652" w:rsidP="00981040">
      <w:pPr>
        <w:pStyle w:val="a9"/>
        <w:numPr>
          <w:ilvl w:val="0"/>
          <w:numId w:val="6"/>
        </w:numPr>
        <w:ind w:firstLineChars="0"/>
        <w:rPr>
          <w:rFonts w:asciiTheme="minorEastAsia" w:hAnsiTheme="minorEastAsia" w:cstheme="minorEastAsia"/>
          <w:sz w:val="24"/>
        </w:rPr>
      </w:pPr>
      <w:r w:rsidRPr="00981040">
        <w:rPr>
          <w:rFonts w:asciiTheme="minorEastAsia" w:hAnsiTheme="minorEastAsia" w:cstheme="minorEastAsia"/>
          <w:sz w:val="24"/>
        </w:rPr>
        <w:t>Subversion 1.6.12</w:t>
      </w:r>
    </w:p>
    <w:p w:rsidR="00283652" w:rsidRPr="00981040" w:rsidRDefault="00283652" w:rsidP="00981040">
      <w:pPr>
        <w:pStyle w:val="a9"/>
        <w:numPr>
          <w:ilvl w:val="0"/>
          <w:numId w:val="6"/>
        </w:numPr>
        <w:ind w:firstLineChars="0"/>
        <w:rPr>
          <w:rFonts w:asciiTheme="minorEastAsia" w:hAnsiTheme="minorEastAsia" w:cstheme="minorEastAsia"/>
          <w:sz w:val="24"/>
        </w:rPr>
      </w:pPr>
      <w:r w:rsidRPr="00981040">
        <w:rPr>
          <w:rFonts w:asciiTheme="minorEastAsia" w:hAnsiTheme="minorEastAsia" w:cstheme="minorEastAsia"/>
          <w:sz w:val="24"/>
        </w:rPr>
        <w:t>PHPUnit 3.5.13</w:t>
      </w:r>
    </w:p>
    <w:p w:rsidR="00283652" w:rsidRPr="00981040" w:rsidRDefault="00283652" w:rsidP="00981040">
      <w:pPr>
        <w:pStyle w:val="a9"/>
        <w:numPr>
          <w:ilvl w:val="0"/>
          <w:numId w:val="6"/>
        </w:numPr>
        <w:ind w:firstLineChars="0"/>
        <w:rPr>
          <w:rFonts w:asciiTheme="minorEastAsia" w:hAnsiTheme="minorEastAsia" w:cstheme="minorEastAsia"/>
          <w:sz w:val="24"/>
        </w:rPr>
      </w:pPr>
      <w:r w:rsidRPr="00981040">
        <w:rPr>
          <w:rFonts w:asciiTheme="minorEastAsia" w:hAnsiTheme="minorEastAsia" w:cstheme="minorEastAsia"/>
          <w:sz w:val="24"/>
        </w:rPr>
        <w:t>phpDocumentor 1.4.3</w:t>
      </w:r>
    </w:p>
    <w:p w:rsidR="00283652" w:rsidRPr="00981040" w:rsidRDefault="00283652" w:rsidP="00981040">
      <w:pPr>
        <w:pStyle w:val="a9"/>
        <w:numPr>
          <w:ilvl w:val="0"/>
          <w:numId w:val="6"/>
        </w:numPr>
        <w:ind w:firstLineChars="0"/>
        <w:rPr>
          <w:rFonts w:asciiTheme="minorEastAsia" w:hAnsiTheme="minorEastAsia" w:cstheme="minorEastAsia"/>
          <w:sz w:val="24"/>
        </w:rPr>
      </w:pPr>
      <w:r w:rsidRPr="00981040">
        <w:rPr>
          <w:rFonts w:asciiTheme="minorEastAsia" w:hAnsiTheme="minorEastAsia" w:cstheme="minorEastAsia" w:hint="eastAsia"/>
          <w:sz w:val="24"/>
        </w:rPr>
        <w:t>PHP 5.3.5（包含有XDebug、XCache）</w:t>
      </w:r>
    </w:p>
    <w:p w:rsidR="00283652" w:rsidRPr="00981040" w:rsidRDefault="00283652" w:rsidP="00981040">
      <w:pPr>
        <w:pStyle w:val="a9"/>
        <w:numPr>
          <w:ilvl w:val="0"/>
          <w:numId w:val="6"/>
        </w:numPr>
        <w:ind w:firstLineChars="0"/>
        <w:rPr>
          <w:rFonts w:asciiTheme="minorEastAsia" w:hAnsiTheme="minorEastAsia" w:cstheme="minorEastAsia"/>
          <w:sz w:val="24"/>
        </w:rPr>
      </w:pPr>
      <w:r w:rsidRPr="00981040">
        <w:rPr>
          <w:rFonts w:asciiTheme="minorEastAsia" w:hAnsiTheme="minorEastAsia" w:cstheme="minorEastAsia" w:hint="eastAsia"/>
          <w:sz w:val="24"/>
        </w:rPr>
        <w:t>PHP 5.2.17（包含有ZendDebugger、ZendOptimizer）</w:t>
      </w:r>
    </w:p>
    <w:p w:rsidR="00E575A8" w:rsidRDefault="000D0E1C" w:rsidP="0055776D">
      <w:pPr>
        <w:pStyle w:val="3"/>
      </w:pPr>
      <w:bookmarkStart w:id="23" w:name="_Toc530766240"/>
      <w:r>
        <w:rPr>
          <w:rFonts w:hint="eastAsia"/>
        </w:rPr>
        <w:t>3.4.4</w:t>
      </w:r>
      <w:r w:rsidR="00F17ABE">
        <w:rPr>
          <w:rFonts w:hint="eastAsia"/>
        </w:rPr>
        <w:t xml:space="preserve"> </w:t>
      </w:r>
      <w:r w:rsidR="00E575A8">
        <w:rPr>
          <w:rFonts w:hint="eastAsia"/>
        </w:rPr>
        <w:t>Photoshop</w:t>
      </w:r>
      <w:bookmarkEnd w:id="23"/>
    </w:p>
    <w:p w:rsidR="00E575A8" w:rsidRDefault="00E575A8" w:rsidP="00E575A8">
      <w:pPr>
        <w:ind w:firstLineChars="200" w:firstLine="480"/>
        <w:rPr>
          <w:rFonts w:asciiTheme="minorEastAsia" w:hAnsiTheme="minorEastAsia" w:cstheme="minorEastAsia"/>
          <w:sz w:val="24"/>
        </w:rPr>
      </w:pPr>
      <w:r>
        <w:rPr>
          <w:rFonts w:asciiTheme="minorEastAsia" w:hAnsiTheme="minorEastAsia" w:cstheme="minorEastAsia" w:hint="eastAsia"/>
          <w:sz w:val="24"/>
        </w:rPr>
        <w:t>Adobe Photoshop，简称“PS”，是由Adobe Systems开发和发行的图像处理软件。</w:t>
      </w:r>
    </w:p>
    <w:p w:rsidR="00E575A8" w:rsidRDefault="00E575A8" w:rsidP="00E575A8">
      <w:pPr>
        <w:ind w:firstLineChars="200" w:firstLine="480"/>
        <w:rPr>
          <w:rFonts w:asciiTheme="minorEastAsia" w:hAnsiTheme="minorEastAsia" w:cstheme="minorEastAsia"/>
          <w:sz w:val="24"/>
        </w:rPr>
      </w:pPr>
      <w:r>
        <w:rPr>
          <w:rFonts w:asciiTheme="minorEastAsia" w:hAnsiTheme="minorEastAsia" w:cstheme="minorEastAsia" w:hint="eastAsia"/>
          <w:sz w:val="24"/>
        </w:rPr>
        <w:t>Photoshop主要处理以像素所构成的数字图像。使用其众多的编修与绘图工具，可以有效地进行图片编辑工作。ps有很多功能，在图像、图形、文字、视频、出版等各方面都有涉及。</w:t>
      </w:r>
    </w:p>
    <w:p w:rsidR="00E575A8" w:rsidRDefault="00E575A8" w:rsidP="00E575A8">
      <w:pPr>
        <w:ind w:firstLineChars="200" w:firstLine="480"/>
        <w:rPr>
          <w:rFonts w:asciiTheme="minorEastAsia" w:hAnsiTheme="minorEastAsia" w:cstheme="minorEastAsia"/>
          <w:sz w:val="24"/>
        </w:rPr>
      </w:pPr>
      <w:r>
        <w:rPr>
          <w:rFonts w:asciiTheme="minorEastAsia" w:hAnsiTheme="minorEastAsia" w:cstheme="minorEastAsia" w:hint="eastAsia"/>
          <w:sz w:val="24"/>
        </w:rPr>
        <w:t>Photoshop的专长在于图像处理，而不是图形创作。图像处理是对已有的位图图像进行编辑加工处理以及运用一些特殊效果，其重点在于对图像的处理加工；图形创作软件是按照自己的构思创意，使用矢量图形等来设计图形。</w:t>
      </w:r>
    </w:p>
    <w:p w:rsidR="00E575A8" w:rsidRDefault="00E575A8" w:rsidP="00E575A8">
      <w:pPr>
        <w:ind w:firstLineChars="200" w:firstLine="480"/>
        <w:rPr>
          <w:rFonts w:asciiTheme="minorEastAsia" w:hAnsiTheme="minorEastAsia" w:cstheme="minorEastAsia"/>
          <w:sz w:val="24"/>
        </w:rPr>
      </w:pPr>
      <w:r>
        <w:rPr>
          <w:rFonts w:asciiTheme="minorEastAsia" w:hAnsiTheme="minorEastAsia" w:cstheme="minorEastAsia" w:hint="eastAsia"/>
          <w:sz w:val="24"/>
        </w:rPr>
        <w:t>从功能上看，该软件可分为图像编辑、图像合成、校色调色及功能色效制作部分等。 图像编辑是图像处理的基础，可以对图像做各种变换如放大、缩小、旋转、倾斜、镜像、透视等；也可进行复制、去除斑点、修补、修饰图像的残损等。</w:t>
      </w:r>
    </w:p>
    <w:p w:rsidR="00763AC0" w:rsidRDefault="000D0E1C" w:rsidP="0055776D">
      <w:pPr>
        <w:pStyle w:val="3"/>
      </w:pPr>
      <w:bookmarkStart w:id="24" w:name="_Toc530766241"/>
      <w:r>
        <w:rPr>
          <w:rFonts w:hint="eastAsia"/>
        </w:rPr>
        <w:t>3.4.5</w:t>
      </w:r>
      <w:r w:rsidR="00F17ABE">
        <w:rPr>
          <w:rFonts w:hint="eastAsia"/>
        </w:rPr>
        <w:t xml:space="preserve"> </w:t>
      </w:r>
      <w:r w:rsidR="00763AC0" w:rsidRPr="00763AC0">
        <w:t>Adobe Dreamweaver</w:t>
      </w:r>
      <w:bookmarkEnd w:id="24"/>
    </w:p>
    <w:p w:rsidR="00763AC0" w:rsidRPr="00763AC0" w:rsidRDefault="00763AC0" w:rsidP="00763AC0">
      <w:pPr>
        <w:ind w:firstLineChars="200" w:firstLine="480"/>
        <w:rPr>
          <w:rFonts w:asciiTheme="minorEastAsia" w:hAnsiTheme="minorEastAsia" w:cstheme="minorEastAsia"/>
          <w:sz w:val="24"/>
        </w:rPr>
      </w:pPr>
      <w:r w:rsidRPr="00763AC0">
        <w:rPr>
          <w:rFonts w:asciiTheme="minorEastAsia" w:hAnsiTheme="minorEastAsia" w:cstheme="minorEastAsia" w:hint="eastAsia"/>
          <w:sz w:val="24"/>
        </w:rPr>
        <w:t xml:space="preserve">Adobe Dreamweaver，简称“DW”，中文名称 "梦想编织者"，最初为美国MACROMEDIA公司开发，2005年被Adobe公司收购。DW是集网页制作和管理网站于一身的所见即所得网页代码编辑器。利用对 HTML、CSS、JavaScript等内容的支持，设计师和程序员可以在几乎任何地方快速制作和进行网站建设。 [2] </w:t>
      </w:r>
    </w:p>
    <w:p w:rsidR="00E575A8" w:rsidRPr="00763AC0" w:rsidRDefault="00763AC0" w:rsidP="00763AC0">
      <w:pPr>
        <w:ind w:firstLineChars="200" w:firstLine="480"/>
        <w:rPr>
          <w:rFonts w:asciiTheme="minorEastAsia" w:hAnsiTheme="minorEastAsia" w:cstheme="minorEastAsia"/>
          <w:sz w:val="24"/>
        </w:rPr>
      </w:pPr>
      <w:r w:rsidRPr="00763AC0">
        <w:rPr>
          <w:rFonts w:asciiTheme="minorEastAsia" w:hAnsiTheme="minorEastAsia" w:cstheme="minorEastAsia" w:hint="eastAsia"/>
          <w:sz w:val="24"/>
        </w:rPr>
        <w:t>Adobe Dreamweaver使用所见即所得的接口，亦有HTML（标准通用标记语言下的一个应用）编辑的功能，借助经过简化的智能编码引擎，轻松地创建、编码和</w:t>
      </w:r>
      <w:r>
        <w:rPr>
          <w:rFonts w:asciiTheme="minorEastAsia" w:hAnsiTheme="minorEastAsia" w:cstheme="minorEastAsia" w:hint="eastAsia"/>
          <w:sz w:val="24"/>
        </w:rPr>
        <w:t>管理动态网站。</w:t>
      </w:r>
      <w:r w:rsidRPr="00763AC0">
        <w:rPr>
          <w:rFonts w:asciiTheme="minorEastAsia" w:hAnsiTheme="minorEastAsia" w:cstheme="minorEastAsia" w:hint="eastAsia"/>
          <w:sz w:val="24"/>
        </w:rPr>
        <w:t>访问代码提示，即可快速了解 HTML、CSS 和其他Web 标准。</w:t>
      </w:r>
      <w:r>
        <w:rPr>
          <w:rFonts w:asciiTheme="minorEastAsia" w:hAnsiTheme="minorEastAsia" w:cstheme="minorEastAsia" w:hint="eastAsia"/>
          <w:sz w:val="24"/>
        </w:rPr>
        <w:t xml:space="preserve"> </w:t>
      </w:r>
      <w:r w:rsidRPr="00763AC0">
        <w:rPr>
          <w:rFonts w:asciiTheme="minorEastAsia" w:hAnsiTheme="minorEastAsia" w:cstheme="minorEastAsia" w:hint="eastAsia"/>
          <w:sz w:val="24"/>
        </w:rPr>
        <w:t>使用视觉辅助功能减少错误并提高网站开发速度。</w:t>
      </w:r>
    </w:p>
    <w:p w:rsidR="00612B45" w:rsidRPr="00E575A8" w:rsidRDefault="00612B45" w:rsidP="00E575A8"/>
    <w:p w:rsidR="003D520A" w:rsidRDefault="003D520A" w:rsidP="003D520A">
      <w:pPr>
        <w:pStyle w:val="2"/>
      </w:pPr>
      <w:bookmarkStart w:id="25" w:name="_Toc530766242"/>
      <w:r>
        <w:rPr>
          <w:rFonts w:hint="eastAsia"/>
        </w:rPr>
        <w:t>3.</w:t>
      </w:r>
      <w:r w:rsidR="00E76276">
        <w:rPr>
          <w:rFonts w:hint="eastAsia"/>
        </w:rPr>
        <w:t>5</w:t>
      </w:r>
      <w:r>
        <w:rPr>
          <w:rFonts w:hint="eastAsia"/>
        </w:rPr>
        <w:t xml:space="preserve"> </w:t>
      </w:r>
      <w:r>
        <w:rPr>
          <w:rFonts w:hint="eastAsia"/>
        </w:rPr>
        <w:t>开发技术</w:t>
      </w:r>
      <w:bookmarkEnd w:id="25"/>
    </w:p>
    <w:p w:rsidR="003D520A" w:rsidRDefault="007E7497" w:rsidP="00E62818">
      <w:pPr>
        <w:pStyle w:val="3"/>
      </w:pPr>
      <w:bookmarkStart w:id="26" w:name="_Toc530766243"/>
      <w:r>
        <w:rPr>
          <w:rFonts w:hint="eastAsia"/>
        </w:rPr>
        <w:t>3.</w:t>
      </w:r>
      <w:r w:rsidR="00E76276">
        <w:rPr>
          <w:rFonts w:hint="eastAsia"/>
        </w:rPr>
        <w:t>5</w:t>
      </w:r>
      <w:r>
        <w:rPr>
          <w:rFonts w:hint="eastAsia"/>
        </w:rPr>
        <w:t xml:space="preserve">.1 </w:t>
      </w:r>
      <w:r w:rsidR="003D520A">
        <w:rPr>
          <w:rFonts w:hint="eastAsia"/>
        </w:rPr>
        <w:t>JavaScript</w:t>
      </w:r>
      <w:bookmarkEnd w:id="26"/>
    </w:p>
    <w:p w:rsidR="003D520A" w:rsidRDefault="003D520A" w:rsidP="003D520A">
      <w:pPr>
        <w:ind w:firstLineChars="200" w:firstLine="480"/>
        <w:rPr>
          <w:rFonts w:asciiTheme="minorEastAsia" w:hAnsiTheme="minorEastAsia" w:cstheme="minorEastAsia"/>
          <w:sz w:val="24"/>
        </w:rPr>
      </w:pPr>
      <w:r>
        <w:rPr>
          <w:rFonts w:asciiTheme="minorEastAsia" w:hAnsiTheme="minorEastAsia" w:cstheme="minorEastAsia" w:hint="eastAsia"/>
          <w:sz w:val="24"/>
        </w:rPr>
        <w:t>JavaScript是一种属于网络的脚本语言,已经被广泛用于Web应用开发,常用来为网页添加各式各样的动态功能,为用户提供更流畅美观的浏览效果。通常JavaScript脚本是通过嵌入在HTML中来实现自身的功能的</w:t>
      </w:r>
    </w:p>
    <w:p w:rsidR="003D520A" w:rsidRDefault="003D520A" w:rsidP="003D520A">
      <w:pPr>
        <w:numPr>
          <w:ilvl w:val="0"/>
          <w:numId w:val="8"/>
        </w:numPr>
        <w:ind w:firstLineChars="200" w:firstLine="480"/>
        <w:rPr>
          <w:rFonts w:asciiTheme="minorEastAsia" w:hAnsiTheme="minorEastAsia" w:cstheme="minorEastAsia"/>
          <w:sz w:val="24"/>
        </w:rPr>
      </w:pPr>
      <w:r>
        <w:rPr>
          <w:rFonts w:asciiTheme="minorEastAsia" w:hAnsiTheme="minorEastAsia" w:cstheme="minorEastAsia" w:hint="eastAsia"/>
          <w:sz w:val="24"/>
        </w:rPr>
        <w:t>是一种解释性脚本语言（代码不进行预编译）。</w:t>
      </w:r>
    </w:p>
    <w:p w:rsidR="003D520A" w:rsidRDefault="003D520A" w:rsidP="003D520A">
      <w:pPr>
        <w:numPr>
          <w:ilvl w:val="0"/>
          <w:numId w:val="8"/>
        </w:numPr>
        <w:ind w:firstLineChars="200" w:firstLine="480"/>
        <w:rPr>
          <w:rFonts w:asciiTheme="minorEastAsia" w:hAnsiTheme="minorEastAsia" w:cstheme="minorEastAsia"/>
          <w:sz w:val="24"/>
        </w:rPr>
      </w:pPr>
      <w:r>
        <w:rPr>
          <w:rFonts w:asciiTheme="minorEastAsia" w:hAnsiTheme="minorEastAsia" w:cstheme="minorEastAsia" w:hint="eastAsia"/>
          <w:sz w:val="24"/>
        </w:rPr>
        <w:t>主要用来向HTML（标准通用标记语言下的一个应用）页面添加交互 行为。</w:t>
      </w:r>
    </w:p>
    <w:p w:rsidR="003D520A" w:rsidRDefault="003D520A" w:rsidP="003D520A">
      <w:pPr>
        <w:numPr>
          <w:ilvl w:val="0"/>
          <w:numId w:val="8"/>
        </w:numPr>
        <w:ind w:firstLineChars="200" w:firstLine="480"/>
        <w:rPr>
          <w:rFonts w:asciiTheme="minorEastAsia" w:hAnsiTheme="minorEastAsia" w:cstheme="minorEastAsia"/>
          <w:sz w:val="24"/>
        </w:rPr>
      </w:pPr>
      <w:r>
        <w:rPr>
          <w:rFonts w:asciiTheme="minorEastAsia" w:hAnsiTheme="minorEastAsia" w:cstheme="minorEastAsia" w:hint="eastAsia"/>
          <w:sz w:val="24"/>
        </w:rPr>
        <w:t>可以直接嵌入HTML页面，但写成单独的js文件有利于结构和行为的分离。</w:t>
      </w:r>
    </w:p>
    <w:p w:rsidR="003D520A" w:rsidRDefault="003D520A" w:rsidP="003D520A">
      <w:pPr>
        <w:numPr>
          <w:ilvl w:val="0"/>
          <w:numId w:val="8"/>
        </w:numPr>
        <w:ind w:firstLineChars="200" w:firstLine="480"/>
        <w:rPr>
          <w:rFonts w:asciiTheme="minorEastAsia" w:hAnsiTheme="minorEastAsia" w:cstheme="minorEastAsia"/>
          <w:sz w:val="24"/>
        </w:rPr>
      </w:pPr>
      <w:r>
        <w:rPr>
          <w:rFonts w:asciiTheme="minorEastAsia" w:hAnsiTheme="minorEastAsia" w:cstheme="minorEastAsia" w:hint="eastAsia"/>
          <w:sz w:val="24"/>
        </w:rPr>
        <w:t>跨平台特性，在绝大多数浏览器的支持下，可以在多种平台下运行（如Windows、Linux、Mac、Android、iOS等）。</w:t>
      </w:r>
    </w:p>
    <w:p w:rsidR="007E7497" w:rsidRDefault="003D520A" w:rsidP="00E62818">
      <w:pPr>
        <w:ind w:firstLineChars="200" w:firstLine="480"/>
        <w:rPr>
          <w:rFonts w:asciiTheme="minorEastAsia" w:hAnsiTheme="minorEastAsia" w:cstheme="minorEastAsia"/>
          <w:sz w:val="24"/>
        </w:rPr>
      </w:pPr>
      <w:r>
        <w:rPr>
          <w:rFonts w:asciiTheme="minorEastAsia" w:hAnsiTheme="minorEastAsia" w:cstheme="minorEastAsia" w:hint="eastAsia"/>
          <w:sz w:val="24"/>
        </w:rPr>
        <w:t>Javascript脚本语言同其他语言一样，有它自身的基本数据类型，表达式和算术运算符及程序的基本程序框架。Javascript提供了四种基本的数据类型和两种特殊数据类型用来处理数据和文字。而变量提供存放信息的地方，表达式则可以完成较复杂的信息处理。</w:t>
      </w:r>
    </w:p>
    <w:p w:rsidR="003D520A" w:rsidRDefault="007E7497" w:rsidP="00E62818">
      <w:pPr>
        <w:pStyle w:val="3"/>
      </w:pPr>
      <w:bookmarkStart w:id="27" w:name="_Toc530766244"/>
      <w:r>
        <w:rPr>
          <w:rFonts w:hint="eastAsia"/>
        </w:rPr>
        <w:t>3.</w:t>
      </w:r>
      <w:r w:rsidR="00E76276">
        <w:rPr>
          <w:rFonts w:hint="eastAsia"/>
        </w:rPr>
        <w:t>5</w:t>
      </w:r>
      <w:r>
        <w:rPr>
          <w:rFonts w:hint="eastAsia"/>
        </w:rPr>
        <w:t xml:space="preserve">.2 </w:t>
      </w:r>
      <w:r w:rsidR="003D520A">
        <w:rPr>
          <w:rFonts w:hint="eastAsia"/>
        </w:rPr>
        <w:t>jQuery</w:t>
      </w:r>
      <w:bookmarkEnd w:id="27"/>
    </w:p>
    <w:p w:rsidR="003D520A" w:rsidRDefault="003D520A" w:rsidP="003D520A">
      <w:pPr>
        <w:widowControl/>
        <w:ind w:firstLineChars="200" w:firstLine="480"/>
        <w:jc w:val="left"/>
      </w:pPr>
      <w:r>
        <w:rPr>
          <w:rFonts w:ascii="宋体" w:hAnsi="宋体" w:cs="宋体" w:hint="eastAsia"/>
          <w:kern w:val="0"/>
          <w:sz w:val="24"/>
          <w:lang w:bidi="ar"/>
        </w:rPr>
        <w:t>j</w:t>
      </w:r>
      <w:r>
        <w:rPr>
          <w:rFonts w:ascii="宋体" w:hAnsi="宋体" w:cs="宋体"/>
          <w:kern w:val="0"/>
          <w:sz w:val="24"/>
          <w:lang w:bidi="ar"/>
        </w:rPr>
        <w:t>Query是一个快速、简洁的JavaScript框架，是继Prototype之后又一个优秀的JavaScript代码库（</w:t>
      </w:r>
      <w:r>
        <w:rPr>
          <w:rFonts w:ascii="宋体" w:hAnsi="宋体" w:cs="宋体"/>
          <w:i/>
          <w:kern w:val="0"/>
          <w:sz w:val="24"/>
          <w:lang w:bidi="ar"/>
        </w:rPr>
        <w:t>或JavaScript框架</w:t>
      </w:r>
      <w:r>
        <w:rPr>
          <w:rFonts w:ascii="宋体" w:hAnsi="宋体" w:cs="宋体"/>
          <w:kern w:val="0"/>
          <w:sz w:val="24"/>
          <w:lang w:bidi="ar"/>
        </w:rPr>
        <w:t>）。jQuery设计的宗旨是“write Less，Do More”，即倡导写更少的代码，做更多的事情。它封装JavaScript常用的功能代码，提供一种简便的JavaScript设计模式，优化HTML文档操作、事件处理、动画设计和Ajax交互。</w:t>
      </w:r>
    </w:p>
    <w:p w:rsidR="003D520A" w:rsidRDefault="003D520A" w:rsidP="003D520A">
      <w:pPr>
        <w:widowControl/>
        <w:ind w:firstLineChars="200" w:firstLine="480"/>
        <w:jc w:val="left"/>
        <w:rPr>
          <w:rFonts w:ascii="宋体" w:hAnsi="宋体" w:cs="宋体"/>
          <w:kern w:val="0"/>
          <w:sz w:val="24"/>
          <w:lang w:bidi="ar"/>
        </w:rPr>
      </w:pPr>
      <w:r>
        <w:rPr>
          <w:rFonts w:ascii="宋体" w:hAnsi="宋体" w:cs="宋体"/>
          <w:kern w:val="0"/>
          <w:sz w:val="24"/>
          <w:lang w:bidi="ar"/>
        </w:rPr>
        <w:t>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w:t>
      </w:r>
    </w:p>
    <w:p w:rsidR="003D520A" w:rsidRDefault="007E7497" w:rsidP="00E62818">
      <w:pPr>
        <w:pStyle w:val="3"/>
        <w:rPr>
          <w:lang w:bidi="ar"/>
        </w:rPr>
      </w:pPr>
      <w:bookmarkStart w:id="28" w:name="_Toc530766245"/>
      <w:r>
        <w:rPr>
          <w:rFonts w:hint="eastAsia"/>
          <w:lang w:bidi="ar"/>
        </w:rPr>
        <w:t>3.</w:t>
      </w:r>
      <w:r w:rsidR="00E76276">
        <w:rPr>
          <w:rFonts w:hint="eastAsia"/>
          <w:lang w:bidi="ar"/>
        </w:rPr>
        <w:t>5</w:t>
      </w:r>
      <w:r>
        <w:rPr>
          <w:rFonts w:hint="eastAsia"/>
          <w:lang w:bidi="ar"/>
        </w:rPr>
        <w:t>.3</w:t>
      </w:r>
      <w:r w:rsidR="00F27805">
        <w:rPr>
          <w:rFonts w:hint="eastAsia"/>
          <w:lang w:bidi="ar"/>
        </w:rPr>
        <w:t xml:space="preserve"> </w:t>
      </w:r>
      <w:r w:rsidR="003D520A">
        <w:rPr>
          <w:rFonts w:hint="eastAsia"/>
          <w:lang w:bidi="ar"/>
        </w:rPr>
        <w:t>SQL</w:t>
      </w:r>
      <w:bookmarkEnd w:id="28"/>
    </w:p>
    <w:p w:rsidR="003D520A" w:rsidRDefault="003D520A" w:rsidP="003D520A">
      <w:pPr>
        <w:widowControl/>
        <w:ind w:firstLineChars="200" w:firstLine="480"/>
        <w:jc w:val="left"/>
        <w:rPr>
          <w:rFonts w:ascii="宋体" w:hAnsi="宋体" w:cs="宋体"/>
          <w:kern w:val="0"/>
          <w:sz w:val="24"/>
          <w:lang w:bidi="ar"/>
        </w:rPr>
      </w:pPr>
      <w:r>
        <w:rPr>
          <w:rFonts w:ascii="宋体" w:hAnsi="宋体" w:cs="宋体" w:hint="eastAsia"/>
          <w:kern w:val="0"/>
          <w:sz w:val="24"/>
          <w:lang w:bidi="ar"/>
        </w:rPr>
        <w:t>SQL语言，是结构化查询语言(Structured Query Language)的简称。SQL语言是一种数据库查询和程序设计语言，用于存取数据以及查询、更新和管理关系数据库系统；同时也是数据库脚本文件的扩展名。</w:t>
      </w:r>
    </w:p>
    <w:p w:rsidR="003D520A" w:rsidRDefault="003D520A" w:rsidP="003D520A">
      <w:pPr>
        <w:widowControl/>
        <w:ind w:firstLineChars="200" w:firstLine="480"/>
        <w:jc w:val="left"/>
        <w:rPr>
          <w:rFonts w:ascii="宋体" w:hAnsi="宋体" w:cs="宋体"/>
          <w:kern w:val="0"/>
          <w:sz w:val="24"/>
          <w:lang w:bidi="ar"/>
        </w:rPr>
      </w:pPr>
      <w:r>
        <w:rPr>
          <w:rFonts w:ascii="宋体" w:hAnsi="宋体" w:cs="宋体" w:hint="eastAsia"/>
          <w:kern w:val="0"/>
          <w:sz w:val="24"/>
          <w:lang w:bidi="ar"/>
        </w:rPr>
        <w:t>SQL语言是高级的非过程化编程语言，允许用户在高层数据结构上工作。它不要求用户指定对数据的存放方法，也不需要用户了解具体的数据存放方式，所以具有完全不同底层结构的不同数据库系统可以使用相同的结构化查询语言作</w:t>
      </w:r>
      <w:r>
        <w:rPr>
          <w:rFonts w:ascii="宋体" w:hAnsi="宋体" w:cs="宋体" w:hint="eastAsia"/>
          <w:kern w:val="0"/>
          <w:sz w:val="24"/>
          <w:lang w:bidi="ar"/>
        </w:rPr>
        <w:lastRenderedPageBreak/>
        <w:t>为数据输入与管理的接口。SQL语言语句可以嵌套，这使他具有极大的灵活性和强大的功能。</w:t>
      </w:r>
    </w:p>
    <w:p w:rsidR="00F27805" w:rsidRDefault="00F27805" w:rsidP="00F27805">
      <w:pPr>
        <w:pStyle w:val="3"/>
        <w:rPr>
          <w:lang w:bidi="ar"/>
        </w:rPr>
      </w:pPr>
      <w:bookmarkStart w:id="29" w:name="_Toc530766246"/>
      <w:r>
        <w:rPr>
          <w:rFonts w:hint="eastAsia"/>
          <w:lang w:bidi="ar"/>
        </w:rPr>
        <w:t>3.</w:t>
      </w:r>
      <w:r w:rsidR="00E76276">
        <w:rPr>
          <w:rFonts w:hint="eastAsia"/>
          <w:lang w:bidi="ar"/>
        </w:rPr>
        <w:t>5</w:t>
      </w:r>
      <w:r>
        <w:rPr>
          <w:rFonts w:hint="eastAsia"/>
          <w:lang w:bidi="ar"/>
        </w:rPr>
        <w:t>.4 PHP</w:t>
      </w:r>
      <w:bookmarkEnd w:id="29"/>
    </w:p>
    <w:p w:rsidR="00F27805" w:rsidRDefault="00F27805" w:rsidP="0020678C">
      <w:pPr>
        <w:ind w:firstLine="420"/>
        <w:rPr>
          <w:lang w:bidi="ar"/>
        </w:rPr>
      </w:pPr>
      <w:r w:rsidRPr="00F27805">
        <w:rPr>
          <w:rFonts w:hint="eastAsia"/>
          <w:lang w:bidi="ar"/>
        </w:rPr>
        <w:t>PHP</w:t>
      </w:r>
      <w:r w:rsidRPr="00F27805">
        <w:rPr>
          <w:rFonts w:hint="eastAsia"/>
          <w:lang w:bidi="ar"/>
        </w:rPr>
        <w:t>（外文名</w:t>
      </w:r>
      <w:r w:rsidRPr="00F27805">
        <w:rPr>
          <w:rFonts w:hint="eastAsia"/>
          <w:lang w:bidi="ar"/>
        </w:rPr>
        <w:t>:PHP: Hypertext Preprocessor</w:t>
      </w:r>
      <w:r w:rsidRPr="00F27805">
        <w:rPr>
          <w:rFonts w:hint="eastAsia"/>
          <w:lang w:bidi="ar"/>
        </w:rPr>
        <w:t>，中文名：“超文本预处理器”）是一种通用开源脚本语言。语法吸收了</w:t>
      </w:r>
      <w:r w:rsidRPr="00F27805">
        <w:rPr>
          <w:rFonts w:hint="eastAsia"/>
          <w:lang w:bidi="ar"/>
        </w:rPr>
        <w:t>C</w:t>
      </w:r>
      <w:r w:rsidRPr="00F27805">
        <w:rPr>
          <w:rFonts w:hint="eastAsia"/>
          <w:lang w:bidi="ar"/>
        </w:rPr>
        <w:t>语言、</w:t>
      </w:r>
      <w:r w:rsidRPr="00F27805">
        <w:rPr>
          <w:rFonts w:hint="eastAsia"/>
          <w:lang w:bidi="ar"/>
        </w:rPr>
        <w:t>Java</w:t>
      </w:r>
      <w:r w:rsidRPr="00F27805">
        <w:rPr>
          <w:rFonts w:hint="eastAsia"/>
          <w:lang w:bidi="ar"/>
        </w:rPr>
        <w:t>和</w:t>
      </w:r>
      <w:r w:rsidRPr="00F27805">
        <w:rPr>
          <w:rFonts w:hint="eastAsia"/>
          <w:lang w:bidi="ar"/>
        </w:rPr>
        <w:t>Perl</w:t>
      </w:r>
      <w:r w:rsidRPr="00F27805">
        <w:rPr>
          <w:rFonts w:hint="eastAsia"/>
          <w:lang w:bidi="ar"/>
        </w:rPr>
        <w:t>的特点，利于学习，使用广泛，主要适用于</w:t>
      </w:r>
      <w:r w:rsidRPr="00F27805">
        <w:rPr>
          <w:rFonts w:hint="eastAsia"/>
          <w:lang w:bidi="ar"/>
        </w:rPr>
        <w:t>Web</w:t>
      </w:r>
      <w:r w:rsidRPr="00F27805">
        <w:rPr>
          <w:rFonts w:hint="eastAsia"/>
          <w:lang w:bidi="ar"/>
        </w:rPr>
        <w:t>开发领域。</w:t>
      </w:r>
      <w:r w:rsidRPr="00F27805">
        <w:rPr>
          <w:rFonts w:hint="eastAsia"/>
          <w:lang w:bidi="ar"/>
        </w:rPr>
        <w:t xml:space="preserve">PHP </w:t>
      </w:r>
      <w:r w:rsidRPr="00F27805">
        <w:rPr>
          <w:rFonts w:hint="eastAsia"/>
          <w:lang w:bidi="ar"/>
        </w:rPr>
        <w:t>独特的语法混合了</w:t>
      </w:r>
      <w:r w:rsidRPr="00F27805">
        <w:rPr>
          <w:rFonts w:hint="eastAsia"/>
          <w:lang w:bidi="ar"/>
        </w:rPr>
        <w:t>C</w:t>
      </w:r>
      <w:r w:rsidRPr="00F27805">
        <w:rPr>
          <w:rFonts w:hint="eastAsia"/>
          <w:lang w:bidi="ar"/>
        </w:rPr>
        <w:t>、</w:t>
      </w:r>
      <w:r w:rsidRPr="00F27805">
        <w:rPr>
          <w:rFonts w:hint="eastAsia"/>
          <w:lang w:bidi="ar"/>
        </w:rPr>
        <w:t>Java</w:t>
      </w:r>
      <w:r w:rsidRPr="00F27805">
        <w:rPr>
          <w:rFonts w:hint="eastAsia"/>
          <w:lang w:bidi="ar"/>
        </w:rPr>
        <w:t>、</w:t>
      </w:r>
      <w:r w:rsidRPr="00F27805">
        <w:rPr>
          <w:rFonts w:hint="eastAsia"/>
          <w:lang w:bidi="ar"/>
        </w:rPr>
        <w:t>Perl</w:t>
      </w:r>
      <w:r w:rsidRPr="00F27805">
        <w:rPr>
          <w:rFonts w:hint="eastAsia"/>
          <w:lang w:bidi="ar"/>
        </w:rPr>
        <w:t>以及</w:t>
      </w:r>
      <w:r w:rsidRPr="00F27805">
        <w:rPr>
          <w:rFonts w:hint="eastAsia"/>
          <w:lang w:bidi="ar"/>
        </w:rPr>
        <w:t>PHP</w:t>
      </w:r>
      <w:r w:rsidRPr="00F27805">
        <w:rPr>
          <w:rFonts w:hint="eastAsia"/>
          <w:lang w:bidi="ar"/>
        </w:rPr>
        <w:t>自创的语法。它可以比</w:t>
      </w:r>
      <w:r w:rsidRPr="00F27805">
        <w:rPr>
          <w:rFonts w:hint="eastAsia"/>
          <w:lang w:bidi="ar"/>
        </w:rPr>
        <w:t>CGI</w:t>
      </w:r>
      <w:r w:rsidRPr="00F27805">
        <w:rPr>
          <w:rFonts w:hint="eastAsia"/>
          <w:lang w:bidi="ar"/>
        </w:rPr>
        <w:t>或者</w:t>
      </w:r>
      <w:r w:rsidRPr="00F27805">
        <w:rPr>
          <w:rFonts w:hint="eastAsia"/>
          <w:lang w:bidi="ar"/>
        </w:rPr>
        <w:t>Perl</w:t>
      </w:r>
      <w:r w:rsidRPr="00F27805">
        <w:rPr>
          <w:rFonts w:hint="eastAsia"/>
          <w:lang w:bidi="ar"/>
        </w:rPr>
        <w:t>更快速地执行动态网页。用</w:t>
      </w:r>
      <w:r w:rsidRPr="00F27805">
        <w:rPr>
          <w:rFonts w:hint="eastAsia"/>
          <w:lang w:bidi="ar"/>
        </w:rPr>
        <w:t>PHP</w:t>
      </w:r>
      <w:r w:rsidRPr="00F27805">
        <w:rPr>
          <w:rFonts w:hint="eastAsia"/>
          <w:lang w:bidi="ar"/>
        </w:rPr>
        <w:t>做出的动态页面与其他的编程语言相比，</w:t>
      </w:r>
      <w:r w:rsidRPr="00F27805">
        <w:rPr>
          <w:rFonts w:hint="eastAsia"/>
          <w:lang w:bidi="ar"/>
        </w:rPr>
        <w:t>PHP</w:t>
      </w:r>
      <w:r w:rsidRPr="00F27805">
        <w:rPr>
          <w:rFonts w:hint="eastAsia"/>
          <w:lang w:bidi="ar"/>
        </w:rPr>
        <w:t>是将程序嵌入到</w:t>
      </w:r>
      <w:r w:rsidRPr="00F27805">
        <w:rPr>
          <w:rFonts w:hint="eastAsia"/>
          <w:lang w:bidi="ar"/>
        </w:rPr>
        <w:t>HTML</w:t>
      </w:r>
      <w:r w:rsidRPr="00F27805">
        <w:rPr>
          <w:rFonts w:hint="eastAsia"/>
          <w:lang w:bidi="ar"/>
        </w:rPr>
        <w:t>（标准通用标记语言下的一个应用）文档中去执行，执行效率比完全生成</w:t>
      </w:r>
      <w:r w:rsidRPr="00F27805">
        <w:rPr>
          <w:rFonts w:hint="eastAsia"/>
          <w:lang w:bidi="ar"/>
        </w:rPr>
        <w:t>HTML</w:t>
      </w:r>
      <w:r w:rsidRPr="00F27805">
        <w:rPr>
          <w:rFonts w:hint="eastAsia"/>
          <w:lang w:bidi="ar"/>
        </w:rPr>
        <w:t>标记的</w:t>
      </w:r>
      <w:r w:rsidRPr="00F27805">
        <w:rPr>
          <w:rFonts w:hint="eastAsia"/>
          <w:lang w:bidi="ar"/>
        </w:rPr>
        <w:t>CGI</w:t>
      </w:r>
      <w:r w:rsidRPr="00F27805">
        <w:rPr>
          <w:rFonts w:hint="eastAsia"/>
          <w:lang w:bidi="ar"/>
        </w:rPr>
        <w:t>要高许多；</w:t>
      </w:r>
      <w:r w:rsidRPr="00F27805">
        <w:rPr>
          <w:rFonts w:hint="eastAsia"/>
          <w:lang w:bidi="ar"/>
        </w:rPr>
        <w:t>PHP</w:t>
      </w:r>
      <w:r w:rsidRPr="00F27805">
        <w:rPr>
          <w:rFonts w:hint="eastAsia"/>
          <w:lang w:bidi="ar"/>
        </w:rPr>
        <w:t>还可以执行编译后代码，编译可以达到加密和优化代码运行，使代码运行更快。</w:t>
      </w:r>
    </w:p>
    <w:p w:rsidR="0018574D" w:rsidRPr="003D520A" w:rsidRDefault="00983E95" w:rsidP="003D66B1">
      <w:pPr>
        <w:pStyle w:val="1"/>
        <w:numPr>
          <w:ilvl w:val="0"/>
          <w:numId w:val="1"/>
        </w:numPr>
      </w:pPr>
      <w:bookmarkStart w:id="30" w:name="_Toc530766247"/>
      <w:r>
        <w:rPr>
          <w:rFonts w:hint="eastAsia"/>
        </w:rPr>
        <w:t>功能</w:t>
      </w:r>
      <w:r w:rsidR="0018574D">
        <w:rPr>
          <w:rFonts w:hint="eastAsia"/>
        </w:rPr>
        <w:t>详情</w:t>
      </w:r>
      <w:r>
        <w:rPr>
          <w:rFonts w:hint="eastAsia"/>
        </w:rPr>
        <w:t>说明</w:t>
      </w:r>
      <w:bookmarkEnd w:id="30"/>
    </w:p>
    <w:p w:rsidR="00A6357A" w:rsidRDefault="003D66B1">
      <w:pPr>
        <w:pStyle w:val="2"/>
      </w:pPr>
      <w:bookmarkStart w:id="31" w:name="_Toc530766248"/>
      <w:r>
        <w:rPr>
          <w:rFonts w:hint="eastAsia"/>
        </w:rPr>
        <w:t>4</w:t>
      </w:r>
      <w:r w:rsidR="00C67FBA">
        <w:rPr>
          <w:rFonts w:hint="eastAsia"/>
        </w:rPr>
        <w:t>.</w:t>
      </w:r>
      <w:r>
        <w:rPr>
          <w:rFonts w:hint="eastAsia"/>
        </w:rPr>
        <w:t>1</w:t>
      </w:r>
      <w:r w:rsidR="008172C2">
        <w:rPr>
          <w:rFonts w:hint="eastAsia"/>
        </w:rPr>
        <w:t xml:space="preserve"> </w:t>
      </w:r>
      <w:r w:rsidR="008172C2">
        <w:rPr>
          <w:rFonts w:hint="eastAsia"/>
        </w:rPr>
        <w:t>前端功能详情</w:t>
      </w:r>
      <w:bookmarkEnd w:id="31"/>
    </w:p>
    <w:p w:rsidR="00A6357A" w:rsidRPr="00847F17" w:rsidRDefault="003D66B1" w:rsidP="00847F17">
      <w:pPr>
        <w:pStyle w:val="3"/>
      </w:pPr>
      <w:bookmarkStart w:id="32" w:name="_Toc530766249"/>
      <w:r>
        <w:rPr>
          <w:rFonts w:hint="eastAsia"/>
        </w:rPr>
        <w:t>4</w:t>
      </w:r>
      <w:r w:rsidR="008172C2" w:rsidRPr="00847F17">
        <w:rPr>
          <w:rFonts w:hint="eastAsia"/>
        </w:rPr>
        <w:t>.</w:t>
      </w:r>
      <w:r>
        <w:rPr>
          <w:rFonts w:hint="eastAsia"/>
        </w:rPr>
        <w:t>1</w:t>
      </w:r>
      <w:r w:rsidR="008172C2" w:rsidRPr="00847F17">
        <w:rPr>
          <w:rFonts w:hint="eastAsia"/>
        </w:rPr>
        <w:t xml:space="preserve">.1 </w:t>
      </w:r>
      <w:r w:rsidR="008172C2" w:rsidRPr="00847F17">
        <w:rPr>
          <w:rFonts w:hint="eastAsia"/>
        </w:rPr>
        <w:t>主界面需求</w:t>
      </w:r>
      <w:bookmarkEnd w:id="32"/>
    </w:p>
    <w:p w:rsidR="00A6357A" w:rsidRDefault="008172C2">
      <w:r>
        <w:rPr>
          <w:rFonts w:hint="eastAsia"/>
        </w:rPr>
        <w:t>原型：（具体看产品原型文件）</w:t>
      </w:r>
    </w:p>
    <w:p w:rsidR="00A6357A" w:rsidRDefault="008172C2">
      <w:r>
        <w:rPr>
          <w:rFonts w:hint="eastAsia"/>
          <w:noProof/>
        </w:rPr>
        <w:lastRenderedPageBreak/>
        <w:drawing>
          <wp:inline distT="0" distB="0" distL="114300" distR="114300" wp14:anchorId="0738E3A2" wp14:editId="2C817321">
            <wp:extent cx="2809240" cy="8849360"/>
            <wp:effectExtent l="0" t="0" r="10160" b="5080"/>
            <wp:docPr id="3" name="图片 1" descr="1-1_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1-1_首页"/>
                    <pic:cNvPicPr>
                      <a:picLocks noChangeAspect="1"/>
                    </pic:cNvPicPr>
                  </pic:nvPicPr>
                  <pic:blipFill>
                    <a:blip r:embed="rId26"/>
                    <a:stretch>
                      <a:fillRect/>
                    </a:stretch>
                  </pic:blipFill>
                  <pic:spPr>
                    <a:xfrm>
                      <a:off x="0" y="0"/>
                      <a:ext cx="2809240" cy="8849360"/>
                    </a:xfrm>
                    <a:prstGeom prst="rect">
                      <a:avLst/>
                    </a:prstGeom>
                    <a:noFill/>
                    <a:ln w="9525">
                      <a:noFill/>
                    </a:ln>
                  </pic:spPr>
                </pic:pic>
              </a:graphicData>
            </a:graphic>
          </wp:inline>
        </w:drawing>
      </w:r>
    </w:p>
    <w:p w:rsidR="00A6357A" w:rsidRDefault="008172C2">
      <w:r>
        <w:rPr>
          <w:rFonts w:hint="eastAsia"/>
        </w:rPr>
        <w:lastRenderedPageBreak/>
        <w:t>页面元素：</w:t>
      </w:r>
    </w:p>
    <w:p w:rsidR="00A6357A" w:rsidRDefault="008172C2">
      <w:r>
        <w:rPr>
          <w:rFonts w:hint="eastAsia"/>
        </w:rPr>
        <w:t>顶栏——用户登录或注册</w:t>
      </w:r>
    </w:p>
    <w:p w:rsidR="00A6357A" w:rsidRDefault="008172C2">
      <w:r>
        <w:rPr>
          <w:rFonts w:hint="eastAsia"/>
        </w:rPr>
        <w:t>页面主体——包含</w:t>
      </w:r>
      <w:r>
        <w:rPr>
          <w:rFonts w:hint="eastAsia"/>
        </w:rPr>
        <w:t>logo</w:t>
      </w:r>
      <w:r>
        <w:rPr>
          <w:rFonts w:hint="eastAsia"/>
        </w:rPr>
        <w:t>、搜索框、导航栏、轮播图、平台新品抢购、热门推荐、广告、品牌旗帜店</w:t>
      </w:r>
    </w:p>
    <w:p w:rsidR="00A6357A" w:rsidRDefault="008172C2">
      <w:r>
        <w:rPr>
          <w:rFonts w:hint="eastAsia"/>
        </w:rPr>
        <w:t>底栏——包含</w:t>
      </w:r>
      <w:r>
        <w:rPr>
          <w:rFonts w:hint="eastAsia"/>
        </w:rPr>
        <w:t>logo</w:t>
      </w:r>
      <w:r>
        <w:rPr>
          <w:rFonts w:hint="eastAsia"/>
        </w:rPr>
        <w:t>、配送方式、支付方式、售后服务等模块</w:t>
      </w:r>
    </w:p>
    <w:p w:rsidR="000C2BC5" w:rsidRDefault="000C2BC5"/>
    <w:p w:rsidR="00A6357A" w:rsidRDefault="008172C2">
      <w:r>
        <w:rPr>
          <w:rFonts w:hint="eastAsia"/>
        </w:rPr>
        <w:t>页面效果：</w:t>
      </w:r>
    </w:p>
    <w:p w:rsidR="00A6357A" w:rsidRDefault="008172C2">
      <w:r>
        <w:rPr>
          <w:rFonts w:hint="eastAsia"/>
        </w:rPr>
        <w:t>页面随着用户的划动而改变。</w:t>
      </w:r>
    </w:p>
    <w:p w:rsidR="000C2BC5" w:rsidRDefault="000C2BC5"/>
    <w:p w:rsidR="00A6357A" w:rsidRDefault="008172C2">
      <w:r>
        <w:rPr>
          <w:rFonts w:hint="eastAsia"/>
        </w:rPr>
        <w:t>链接：</w:t>
      </w:r>
    </w:p>
    <w:p w:rsidR="00A6357A" w:rsidRDefault="008172C2">
      <w:r>
        <w:rPr>
          <w:rFonts w:hint="eastAsia"/>
        </w:rPr>
        <w:t>顶栏——搜索栏：输入搜索内容显示搜索到的商品界面。</w:t>
      </w:r>
    </w:p>
    <w:p w:rsidR="00A6357A" w:rsidRDefault="00245F69">
      <w:r>
        <w:rPr>
          <w:rFonts w:hint="eastAsia"/>
        </w:rPr>
        <w:t>导航栏——包含首页、</w:t>
      </w:r>
      <w:r w:rsidR="00994813">
        <w:rPr>
          <w:rFonts w:hint="eastAsia"/>
        </w:rPr>
        <w:t>新品上市</w:t>
      </w:r>
      <w:r>
        <w:rPr>
          <w:rFonts w:hint="eastAsia"/>
        </w:rPr>
        <w:t>、品牌，</w:t>
      </w:r>
      <w:r w:rsidR="008172C2">
        <w:rPr>
          <w:rFonts w:hint="eastAsia"/>
        </w:rPr>
        <w:t>点击可以跳转到相关页面</w:t>
      </w:r>
    </w:p>
    <w:p w:rsidR="00A6357A" w:rsidRDefault="008172C2">
      <w:r>
        <w:rPr>
          <w:rFonts w:hint="eastAsia"/>
        </w:rPr>
        <w:t>页面主体——顶部轮播图：点击进入相关页面。</w:t>
      </w:r>
    </w:p>
    <w:p w:rsidR="00A6357A" w:rsidRDefault="008172C2">
      <w:r>
        <w:rPr>
          <w:rFonts w:hint="eastAsia"/>
        </w:rPr>
        <w:t>页面主体——热门推荐：点击进入详情页面</w:t>
      </w:r>
    </w:p>
    <w:p w:rsidR="000C2BC5" w:rsidRDefault="008172C2">
      <w:r>
        <w:rPr>
          <w:rFonts w:hint="eastAsia"/>
        </w:rPr>
        <w:t>页面主体——品牌旗帜店：点击进入店铺售卖页面</w:t>
      </w:r>
    </w:p>
    <w:p w:rsidR="00A6357A" w:rsidRDefault="008172C2">
      <w:r>
        <w:rPr>
          <w:rFonts w:hint="eastAsia"/>
        </w:rPr>
        <w:t>底栏——点击可以进入配送方式、支付方式、售后服务详情页面。</w:t>
      </w:r>
    </w:p>
    <w:p w:rsidR="00A6357A" w:rsidRPr="000E6534" w:rsidRDefault="003D66B1" w:rsidP="000E6534">
      <w:pPr>
        <w:pStyle w:val="3"/>
      </w:pPr>
      <w:bookmarkStart w:id="33" w:name="_Toc530766250"/>
      <w:r>
        <w:rPr>
          <w:rFonts w:hint="eastAsia"/>
        </w:rPr>
        <w:t>4.2.2</w:t>
      </w:r>
      <w:r w:rsidR="008172C2" w:rsidRPr="000E6534">
        <w:rPr>
          <w:rFonts w:hint="eastAsia"/>
        </w:rPr>
        <w:t xml:space="preserve"> </w:t>
      </w:r>
      <w:r w:rsidR="008172C2" w:rsidRPr="000E6534">
        <w:rPr>
          <w:rFonts w:hint="eastAsia"/>
        </w:rPr>
        <w:t>商品详情页面需求</w:t>
      </w:r>
      <w:bookmarkEnd w:id="33"/>
    </w:p>
    <w:p w:rsidR="00A6357A" w:rsidRDefault="008172C2">
      <w:r>
        <w:rPr>
          <w:rFonts w:hint="eastAsia"/>
        </w:rPr>
        <w:t>原型：（具体看产品原型文件）</w:t>
      </w:r>
    </w:p>
    <w:p w:rsidR="00A6357A" w:rsidRDefault="008172C2">
      <w:r>
        <w:rPr>
          <w:rFonts w:hint="eastAsia"/>
          <w:noProof/>
        </w:rPr>
        <w:lastRenderedPageBreak/>
        <w:drawing>
          <wp:inline distT="0" distB="0" distL="114300" distR="114300" wp14:anchorId="5E31B100" wp14:editId="33603F6B">
            <wp:extent cx="2948940" cy="7094855"/>
            <wp:effectExtent l="0" t="0" r="7620" b="6985"/>
            <wp:docPr id="4" name="图片 2" descr="2-1_商品详情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2-1_商品详情页面"/>
                    <pic:cNvPicPr>
                      <a:picLocks noChangeAspect="1"/>
                    </pic:cNvPicPr>
                  </pic:nvPicPr>
                  <pic:blipFill>
                    <a:blip r:embed="rId27"/>
                    <a:stretch>
                      <a:fillRect/>
                    </a:stretch>
                  </pic:blipFill>
                  <pic:spPr>
                    <a:xfrm>
                      <a:off x="0" y="0"/>
                      <a:ext cx="2948940" cy="7094855"/>
                    </a:xfrm>
                    <a:prstGeom prst="rect">
                      <a:avLst/>
                    </a:prstGeom>
                    <a:noFill/>
                    <a:ln w="9525">
                      <a:noFill/>
                    </a:ln>
                  </pic:spPr>
                </pic:pic>
              </a:graphicData>
            </a:graphic>
          </wp:inline>
        </w:drawing>
      </w:r>
    </w:p>
    <w:p w:rsidR="00A6357A" w:rsidRDefault="008172C2">
      <w:r>
        <w:rPr>
          <w:rFonts w:hint="eastAsia"/>
        </w:rPr>
        <w:t>页面元素：</w:t>
      </w:r>
    </w:p>
    <w:p w:rsidR="00A6357A" w:rsidRDefault="008172C2">
      <w:r>
        <w:rPr>
          <w:rFonts w:hint="eastAsia"/>
        </w:rPr>
        <w:t>顶栏——包含</w:t>
      </w:r>
      <w:r>
        <w:rPr>
          <w:rFonts w:hint="eastAsia"/>
        </w:rPr>
        <w:t>logo</w:t>
      </w:r>
      <w:r>
        <w:rPr>
          <w:rFonts w:hint="eastAsia"/>
        </w:rPr>
        <w:t>、搜索框</w:t>
      </w:r>
    </w:p>
    <w:p w:rsidR="00A6357A" w:rsidRDefault="008172C2">
      <w:r>
        <w:rPr>
          <w:rFonts w:hint="eastAsia"/>
        </w:rPr>
        <w:t>页面主体——导航栏、当前位置、手机图片、手机</w:t>
      </w:r>
      <w:r w:rsidR="002D2676">
        <w:rPr>
          <w:rFonts w:hint="eastAsia"/>
        </w:rPr>
        <w:t>名称、手机简介、手机产品规格信息、</w:t>
      </w:r>
      <w:r>
        <w:rPr>
          <w:rFonts w:hint="eastAsia"/>
        </w:rPr>
        <w:t>商品介绍、相似商品等内容</w:t>
      </w:r>
    </w:p>
    <w:p w:rsidR="00A6357A" w:rsidRDefault="008172C2">
      <w:r>
        <w:rPr>
          <w:rFonts w:hint="eastAsia"/>
        </w:rPr>
        <w:t>底栏——包含</w:t>
      </w:r>
      <w:r>
        <w:rPr>
          <w:rFonts w:hint="eastAsia"/>
        </w:rPr>
        <w:t>logo</w:t>
      </w:r>
      <w:r>
        <w:rPr>
          <w:rFonts w:hint="eastAsia"/>
        </w:rPr>
        <w:t>、配送方式、支付方式、售后服务等模块</w:t>
      </w:r>
    </w:p>
    <w:p w:rsidR="00A6357A" w:rsidRDefault="00A6357A"/>
    <w:p w:rsidR="00A6357A" w:rsidRDefault="008172C2">
      <w:r>
        <w:rPr>
          <w:rFonts w:hint="eastAsia"/>
        </w:rPr>
        <w:t>页面效果：</w:t>
      </w:r>
    </w:p>
    <w:p w:rsidR="00A6357A" w:rsidRDefault="008172C2">
      <w:r>
        <w:rPr>
          <w:rFonts w:hint="eastAsia"/>
        </w:rPr>
        <w:t>页面随着用户的划动而改变。</w:t>
      </w:r>
    </w:p>
    <w:p w:rsidR="00A6357A" w:rsidRDefault="00A6357A"/>
    <w:p w:rsidR="00A6357A" w:rsidRDefault="008172C2">
      <w:r>
        <w:rPr>
          <w:rFonts w:hint="eastAsia"/>
        </w:rPr>
        <w:t>链接：</w:t>
      </w:r>
    </w:p>
    <w:p w:rsidR="00A6357A" w:rsidRDefault="008172C2">
      <w:r>
        <w:rPr>
          <w:rFonts w:hint="eastAsia"/>
        </w:rPr>
        <w:t>顶栏——搜索栏：输入搜索内容显示搜索到的商品界面。</w:t>
      </w:r>
    </w:p>
    <w:p w:rsidR="00A6357A" w:rsidRDefault="008172C2">
      <w:r>
        <w:rPr>
          <w:rFonts w:hint="eastAsia"/>
        </w:rPr>
        <w:t>导航栏——包含首页、新品上市</w:t>
      </w:r>
      <w:r w:rsidR="002D2676">
        <w:rPr>
          <w:rFonts w:hint="eastAsia"/>
        </w:rPr>
        <w:t>、</w:t>
      </w:r>
      <w:r>
        <w:rPr>
          <w:rFonts w:hint="eastAsia"/>
        </w:rPr>
        <w:t>品牌</w:t>
      </w:r>
      <w:r w:rsidR="002D2676">
        <w:rPr>
          <w:rFonts w:hint="eastAsia"/>
        </w:rPr>
        <w:t>，</w:t>
      </w:r>
      <w:r>
        <w:rPr>
          <w:rFonts w:hint="eastAsia"/>
        </w:rPr>
        <w:t>点击可以跳转到相关页面</w:t>
      </w:r>
    </w:p>
    <w:p w:rsidR="00A6357A" w:rsidRDefault="006F0224">
      <w:r>
        <w:rPr>
          <w:rFonts w:hint="eastAsia"/>
        </w:rPr>
        <w:t>页面主体——购买</w:t>
      </w:r>
      <w:r w:rsidR="008172C2">
        <w:rPr>
          <w:rFonts w:hint="eastAsia"/>
        </w:rPr>
        <w:t>选择：点击购买进入订单详情页面</w:t>
      </w:r>
    </w:p>
    <w:p w:rsidR="00A6357A" w:rsidRDefault="008172C2">
      <w:r>
        <w:rPr>
          <w:rFonts w:hint="eastAsia"/>
        </w:rPr>
        <w:t>页面主体——相似商品：点击进入详情页面</w:t>
      </w:r>
    </w:p>
    <w:p w:rsidR="00A6357A" w:rsidRDefault="008172C2">
      <w:r>
        <w:rPr>
          <w:rFonts w:hint="eastAsia"/>
        </w:rPr>
        <w:t>底栏——点击可以进入配送方式、支付方式、售后服务详情页面。</w:t>
      </w:r>
    </w:p>
    <w:p w:rsidR="00A6357A" w:rsidRDefault="00A6357A"/>
    <w:p w:rsidR="00A6357A" w:rsidRDefault="008172C2">
      <w:r>
        <w:rPr>
          <w:rFonts w:hint="eastAsia"/>
        </w:rPr>
        <w:t>功能：</w:t>
      </w:r>
    </w:p>
    <w:p w:rsidR="00A6357A" w:rsidRDefault="008172C2">
      <w:r>
        <w:rPr>
          <w:rFonts w:hint="eastAsia"/>
        </w:rPr>
        <w:t>用户了接受手机的详情，并进行购买、分享、收藏</w:t>
      </w:r>
    </w:p>
    <w:p w:rsidR="00A6357A" w:rsidRDefault="003D66B1">
      <w:pPr>
        <w:pStyle w:val="3"/>
      </w:pPr>
      <w:bookmarkStart w:id="34" w:name="_Toc530766251"/>
      <w:r>
        <w:rPr>
          <w:rFonts w:hint="eastAsia"/>
        </w:rPr>
        <w:t>4.2</w:t>
      </w:r>
      <w:r w:rsidR="008172C2">
        <w:rPr>
          <w:rFonts w:hint="eastAsia"/>
        </w:rPr>
        <w:t xml:space="preserve">.3 </w:t>
      </w:r>
      <w:r w:rsidR="008172C2">
        <w:rPr>
          <w:rFonts w:hint="eastAsia"/>
        </w:rPr>
        <w:t>登录页面需求</w:t>
      </w:r>
      <w:bookmarkEnd w:id="34"/>
    </w:p>
    <w:p w:rsidR="00A6357A" w:rsidRDefault="008172C2">
      <w:r>
        <w:rPr>
          <w:rFonts w:hint="eastAsia"/>
        </w:rPr>
        <w:t>原型：（具体看产品原型文件）</w:t>
      </w:r>
    </w:p>
    <w:p w:rsidR="00A6357A" w:rsidRDefault="006575C2">
      <w:r>
        <w:rPr>
          <w:noProof/>
        </w:rPr>
        <w:drawing>
          <wp:inline distT="0" distB="0" distL="0" distR="0" wp14:anchorId="6B379F68" wp14:editId="0EDEFA0B">
            <wp:extent cx="2918700" cy="429555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22277" cy="4300817"/>
                    </a:xfrm>
                    <a:prstGeom prst="rect">
                      <a:avLst/>
                    </a:prstGeom>
                  </pic:spPr>
                </pic:pic>
              </a:graphicData>
            </a:graphic>
          </wp:inline>
        </w:drawing>
      </w:r>
    </w:p>
    <w:p w:rsidR="00A6357A" w:rsidRDefault="008172C2">
      <w:r>
        <w:rPr>
          <w:rFonts w:hint="eastAsia"/>
        </w:rPr>
        <w:t>页面元素：</w:t>
      </w:r>
    </w:p>
    <w:p w:rsidR="00A6357A" w:rsidRDefault="008172C2">
      <w:r>
        <w:rPr>
          <w:rFonts w:hint="eastAsia"/>
        </w:rPr>
        <w:t>包含</w:t>
      </w:r>
      <w:r>
        <w:rPr>
          <w:rFonts w:hint="eastAsia"/>
        </w:rPr>
        <w:t>logo</w:t>
      </w:r>
      <w:r>
        <w:rPr>
          <w:rFonts w:hint="eastAsia"/>
        </w:rPr>
        <w:t>、账号输入框、密码输入框</w:t>
      </w:r>
    </w:p>
    <w:p w:rsidR="00A6357A" w:rsidRDefault="00A6357A"/>
    <w:p w:rsidR="00A6357A" w:rsidRDefault="008172C2">
      <w:r>
        <w:rPr>
          <w:rFonts w:hint="eastAsia"/>
        </w:rPr>
        <w:t>链接：</w:t>
      </w:r>
    </w:p>
    <w:p w:rsidR="00A6357A" w:rsidRDefault="008172C2">
      <w:r>
        <w:rPr>
          <w:rFonts w:hint="eastAsia"/>
        </w:rPr>
        <w:t>用户账号和密码正确时页面显示登录成功，跳转到首页</w:t>
      </w:r>
      <w:r w:rsidR="006575C2">
        <w:rPr>
          <w:rFonts w:hint="eastAsia"/>
        </w:rPr>
        <w:t>。</w:t>
      </w:r>
    </w:p>
    <w:p w:rsidR="006575C2" w:rsidRDefault="006575C2">
      <w:r>
        <w:rPr>
          <w:rFonts w:hint="eastAsia"/>
        </w:rPr>
        <w:t>登录框右下侧，管理登录入口超链接，跳转到管理员登录页面。</w:t>
      </w:r>
    </w:p>
    <w:p w:rsidR="00A6357A" w:rsidRDefault="00A6357A"/>
    <w:p w:rsidR="00A6357A" w:rsidRDefault="008172C2">
      <w:r>
        <w:rPr>
          <w:rFonts w:hint="eastAsia"/>
        </w:rPr>
        <w:t>功能：用户进行登录</w:t>
      </w:r>
    </w:p>
    <w:p w:rsidR="00A6357A" w:rsidRDefault="003D66B1">
      <w:pPr>
        <w:pStyle w:val="3"/>
      </w:pPr>
      <w:bookmarkStart w:id="35" w:name="_Toc530766252"/>
      <w:r>
        <w:rPr>
          <w:rFonts w:hint="eastAsia"/>
        </w:rPr>
        <w:lastRenderedPageBreak/>
        <w:t>4.2</w:t>
      </w:r>
      <w:r w:rsidR="008172C2">
        <w:rPr>
          <w:rFonts w:hint="eastAsia"/>
        </w:rPr>
        <w:t xml:space="preserve">.4 </w:t>
      </w:r>
      <w:r w:rsidR="008172C2">
        <w:rPr>
          <w:rFonts w:hint="eastAsia"/>
        </w:rPr>
        <w:t>注册页面需求</w:t>
      </w:r>
      <w:bookmarkEnd w:id="35"/>
    </w:p>
    <w:p w:rsidR="00A6357A" w:rsidRDefault="008172C2">
      <w:r>
        <w:rPr>
          <w:rFonts w:hint="eastAsia"/>
        </w:rPr>
        <w:t>原型：（具体看产品原型文件）</w:t>
      </w:r>
    </w:p>
    <w:p w:rsidR="00A6357A" w:rsidRDefault="008172C2">
      <w:r>
        <w:rPr>
          <w:rFonts w:hint="eastAsia"/>
          <w:noProof/>
        </w:rPr>
        <w:drawing>
          <wp:inline distT="0" distB="0" distL="114300" distR="114300">
            <wp:extent cx="2499360" cy="3969385"/>
            <wp:effectExtent l="0" t="0" r="0" b="8255"/>
            <wp:docPr id="6" name="图片 6" descr="2-1_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1_注册界面"/>
                    <pic:cNvPicPr>
                      <a:picLocks noChangeAspect="1"/>
                    </pic:cNvPicPr>
                  </pic:nvPicPr>
                  <pic:blipFill>
                    <a:blip r:embed="rId29"/>
                    <a:stretch>
                      <a:fillRect/>
                    </a:stretch>
                  </pic:blipFill>
                  <pic:spPr>
                    <a:xfrm>
                      <a:off x="0" y="0"/>
                      <a:ext cx="2499360" cy="3969385"/>
                    </a:xfrm>
                    <a:prstGeom prst="rect">
                      <a:avLst/>
                    </a:prstGeom>
                  </pic:spPr>
                </pic:pic>
              </a:graphicData>
            </a:graphic>
          </wp:inline>
        </w:drawing>
      </w:r>
    </w:p>
    <w:p w:rsidR="00A6357A" w:rsidRDefault="008172C2">
      <w:r>
        <w:rPr>
          <w:rFonts w:hint="eastAsia"/>
        </w:rPr>
        <w:t>页面元素：</w:t>
      </w:r>
    </w:p>
    <w:p w:rsidR="00A6357A" w:rsidRDefault="008172C2">
      <w:r>
        <w:rPr>
          <w:rFonts w:hint="eastAsia"/>
        </w:rPr>
        <w:t>包含</w:t>
      </w:r>
      <w:r>
        <w:rPr>
          <w:rFonts w:hint="eastAsia"/>
        </w:rPr>
        <w:t>logo</w:t>
      </w:r>
      <w:r>
        <w:rPr>
          <w:rFonts w:hint="eastAsia"/>
        </w:rPr>
        <w:t>、用户名输入框、密码输入框、确认密码输入框、</w:t>
      </w:r>
      <w:r>
        <w:rPr>
          <w:rFonts w:hint="eastAsia"/>
        </w:rPr>
        <w:t>QQ</w:t>
      </w:r>
      <w:r>
        <w:rPr>
          <w:rFonts w:hint="eastAsia"/>
        </w:rPr>
        <w:t>邮箱输入框</w:t>
      </w:r>
      <w:r w:rsidR="0049232A">
        <w:rPr>
          <w:rFonts w:hint="eastAsia"/>
        </w:rPr>
        <w:t>。</w:t>
      </w:r>
    </w:p>
    <w:p w:rsidR="00A6357A" w:rsidRDefault="00A6357A"/>
    <w:p w:rsidR="00A6357A" w:rsidRDefault="008172C2">
      <w:r>
        <w:rPr>
          <w:rFonts w:hint="eastAsia"/>
        </w:rPr>
        <w:t>链接：</w:t>
      </w:r>
    </w:p>
    <w:p w:rsidR="00A6357A" w:rsidRDefault="008172C2">
      <w:r>
        <w:rPr>
          <w:rFonts w:hint="eastAsia"/>
        </w:rPr>
        <w:t>输入用户账号和密码，确认密码和密码一样，</w:t>
      </w:r>
      <w:r>
        <w:rPr>
          <w:rFonts w:hint="eastAsia"/>
        </w:rPr>
        <w:t>QQ</w:t>
      </w:r>
      <w:r>
        <w:rPr>
          <w:rFonts w:hint="eastAsia"/>
        </w:rPr>
        <w:t>邮箱输入格式正确，页面显示注册成功，跳转到首页。</w:t>
      </w:r>
    </w:p>
    <w:p w:rsidR="00A6357A" w:rsidRDefault="00A6357A"/>
    <w:p w:rsidR="00A6357A" w:rsidRDefault="008172C2">
      <w:r>
        <w:rPr>
          <w:rFonts w:hint="eastAsia"/>
        </w:rPr>
        <w:t>功能：用户进行注册账号</w:t>
      </w:r>
      <w:r w:rsidR="0049232A">
        <w:rPr>
          <w:rFonts w:hint="eastAsia"/>
        </w:rPr>
        <w:t>。</w:t>
      </w:r>
    </w:p>
    <w:p w:rsidR="00262017" w:rsidRDefault="00262017"/>
    <w:p w:rsidR="00262017" w:rsidRDefault="003D66B1" w:rsidP="00262017">
      <w:pPr>
        <w:pStyle w:val="3"/>
      </w:pPr>
      <w:bookmarkStart w:id="36" w:name="_Toc530766253"/>
      <w:r>
        <w:rPr>
          <w:rFonts w:hint="eastAsia"/>
        </w:rPr>
        <w:t>4.2</w:t>
      </w:r>
      <w:r w:rsidR="00262017">
        <w:rPr>
          <w:rFonts w:hint="eastAsia"/>
        </w:rPr>
        <w:t xml:space="preserve">.5 </w:t>
      </w:r>
      <w:r w:rsidR="00262017">
        <w:rPr>
          <w:rFonts w:hint="eastAsia"/>
        </w:rPr>
        <w:t>管理员登录需求</w:t>
      </w:r>
      <w:bookmarkEnd w:id="36"/>
    </w:p>
    <w:p w:rsidR="00180737" w:rsidRDefault="00180737" w:rsidP="00180737">
      <w:r>
        <w:rPr>
          <w:rFonts w:hint="eastAsia"/>
        </w:rPr>
        <w:t>原型：（具体看产品原型文件）</w:t>
      </w:r>
    </w:p>
    <w:p w:rsidR="00180737" w:rsidRPr="00180737" w:rsidRDefault="00180737" w:rsidP="00180737"/>
    <w:p w:rsidR="00A63983" w:rsidRDefault="00A63983">
      <w:r>
        <w:rPr>
          <w:noProof/>
        </w:rPr>
        <w:lastRenderedPageBreak/>
        <w:drawing>
          <wp:inline distT="0" distB="0" distL="0" distR="0" wp14:anchorId="785F106E" wp14:editId="75180AD9">
            <wp:extent cx="2606559" cy="3848986"/>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9153" cy="3852816"/>
                    </a:xfrm>
                    <a:prstGeom prst="rect">
                      <a:avLst/>
                    </a:prstGeom>
                  </pic:spPr>
                </pic:pic>
              </a:graphicData>
            </a:graphic>
          </wp:inline>
        </w:drawing>
      </w:r>
    </w:p>
    <w:p w:rsidR="00A63983" w:rsidRDefault="00A63983" w:rsidP="00A63983">
      <w:r>
        <w:rPr>
          <w:rFonts w:hint="eastAsia"/>
        </w:rPr>
        <w:t>页面元素：</w:t>
      </w:r>
    </w:p>
    <w:p w:rsidR="00A63983" w:rsidRDefault="00A63983" w:rsidP="00A63983">
      <w:r>
        <w:rPr>
          <w:rFonts w:hint="eastAsia"/>
        </w:rPr>
        <w:t>包含</w:t>
      </w:r>
      <w:r>
        <w:rPr>
          <w:rFonts w:hint="eastAsia"/>
        </w:rPr>
        <w:t>logo</w:t>
      </w:r>
      <w:r>
        <w:rPr>
          <w:rFonts w:hint="eastAsia"/>
        </w:rPr>
        <w:t>、账号输入框、密码输入框</w:t>
      </w:r>
      <w:r w:rsidR="00BF6963">
        <w:rPr>
          <w:rFonts w:hint="eastAsia"/>
        </w:rPr>
        <w:t>。</w:t>
      </w:r>
    </w:p>
    <w:p w:rsidR="00A63983" w:rsidRDefault="00A63983" w:rsidP="00A63983"/>
    <w:p w:rsidR="00A63983" w:rsidRDefault="00A63983" w:rsidP="00A63983">
      <w:r>
        <w:rPr>
          <w:rFonts w:hint="eastAsia"/>
        </w:rPr>
        <w:t>链接：</w:t>
      </w:r>
    </w:p>
    <w:p w:rsidR="00A63983" w:rsidRDefault="00A63983" w:rsidP="00A63983">
      <w:r>
        <w:rPr>
          <w:rFonts w:hint="eastAsia"/>
        </w:rPr>
        <w:t>用户账号和密码正确时页面显示登录成功，跳转到后台管理页面。</w:t>
      </w:r>
    </w:p>
    <w:p w:rsidR="00A63983" w:rsidRPr="00A63983" w:rsidRDefault="00A63983" w:rsidP="00A63983"/>
    <w:p w:rsidR="00A63983" w:rsidRDefault="004D7768" w:rsidP="00A63983">
      <w:r>
        <w:rPr>
          <w:rFonts w:hint="eastAsia"/>
        </w:rPr>
        <w:t>功能：管理员</w:t>
      </w:r>
      <w:r w:rsidR="00A63983">
        <w:rPr>
          <w:rFonts w:hint="eastAsia"/>
        </w:rPr>
        <w:t>进行登录</w:t>
      </w:r>
      <w:r>
        <w:rPr>
          <w:rFonts w:hint="eastAsia"/>
        </w:rPr>
        <w:t>。</w:t>
      </w:r>
    </w:p>
    <w:p w:rsidR="00A63983" w:rsidRPr="00262017" w:rsidRDefault="00A63983"/>
    <w:p w:rsidR="00A6357A" w:rsidRDefault="003D66B1">
      <w:pPr>
        <w:pStyle w:val="3"/>
      </w:pPr>
      <w:bookmarkStart w:id="37" w:name="_Toc530766254"/>
      <w:r>
        <w:rPr>
          <w:rFonts w:hint="eastAsia"/>
        </w:rPr>
        <w:t>4.2</w:t>
      </w:r>
      <w:r w:rsidR="00E4422E">
        <w:rPr>
          <w:rFonts w:hint="eastAsia"/>
        </w:rPr>
        <w:t>.6</w:t>
      </w:r>
      <w:r w:rsidR="008172C2">
        <w:rPr>
          <w:rFonts w:hint="eastAsia"/>
        </w:rPr>
        <w:t xml:space="preserve"> </w:t>
      </w:r>
      <w:r w:rsidR="008172C2">
        <w:rPr>
          <w:rFonts w:hint="eastAsia"/>
        </w:rPr>
        <w:t>新品上市页面需求</w:t>
      </w:r>
      <w:bookmarkEnd w:id="37"/>
    </w:p>
    <w:p w:rsidR="003C2AD7" w:rsidRDefault="003C2AD7" w:rsidP="003C2AD7">
      <w:r>
        <w:rPr>
          <w:rFonts w:hint="eastAsia"/>
        </w:rPr>
        <w:t>原型：（具体看产品原型文件）</w:t>
      </w:r>
    </w:p>
    <w:p w:rsidR="003C2AD7" w:rsidRPr="003C2AD7" w:rsidRDefault="003C2AD7" w:rsidP="003C2AD7"/>
    <w:p w:rsidR="00A6357A" w:rsidRDefault="00493FDC">
      <w:r>
        <w:rPr>
          <w:noProof/>
        </w:rPr>
        <w:lastRenderedPageBreak/>
        <w:drawing>
          <wp:inline distT="0" distB="0" distL="0" distR="0" wp14:anchorId="246F020E" wp14:editId="51AEA6C8">
            <wp:extent cx="2608971" cy="3976577"/>
            <wp:effectExtent l="0" t="0" r="127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10930" cy="3979563"/>
                    </a:xfrm>
                    <a:prstGeom prst="rect">
                      <a:avLst/>
                    </a:prstGeom>
                  </pic:spPr>
                </pic:pic>
              </a:graphicData>
            </a:graphic>
          </wp:inline>
        </w:drawing>
      </w:r>
    </w:p>
    <w:p w:rsidR="00A6357A" w:rsidRDefault="00A6357A"/>
    <w:p w:rsidR="00A6357A" w:rsidRDefault="008172C2">
      <w:r>
        <w:rPr>
          <w:rFonts w:hint="eastAsia"/>
        </w:rPr>
        <w:t>页面元素：</w:t>
      </w:r>
    </w:p>
    <w:p w:rsidR="00A6357A" w:rsidRDefault="008172C2">
      <w:r>
        <w:rPr>
          <w:rFonts w:hint="eastAsia"/>
        </w:rPr>
        <w:t>顶栏——包含</w:t>
      </w:r>
      <w:r>
        <w:rPr>
          <w:rFonts w:hint="eastAsia"/>
        </w:rPr>
        <w:t>logo</w:t>
      </w:r>
      <w:r>
        <w:rPr>
          <w:rFonts w:hint="eastAsia"/>
        </w:rPr>
        <w:t>、搜索框</w:t>
      </w:r>
      <w:r w:rsidR="00935B5B">
        <w:rPr>
          <w:rFonts w:hint="eastAsia"/>
        </w:rPr>
        <w:t>。</w:t>
      </w:r>
    </w:p>
    <w:p w:rsidR="00A6357A" w:rsidRDefault="008172C2">
      <w:r>
        <w:rPr>
          <w:rFonts w:hint="eastAsia"/>
        </w:rPr>
        <w:t>页面主体——导航栏、新品上市的手机等内容</w:t>
      </w:r>
      <w:r w:rsidR="00935B5B">
        <w:rPr>
          <w:rFonts w:hint="eastAsia"/>
        </w:rPr>
        <w:t>。</w:t>
      </w:r>
    </w:p>
    <w:p w:rsidR="00A6357A" w:rsidRDefault="008172C2">
      <w:r>
        <w:rPr>
          <w:rFonts w:hint="eastAsia"/>
        </w:rPr>
        <w:t>底栏——包含</w:t>
      </w:r>
      <w:r>
        <w:rPr>
          <w:rFonts w:hint="eastAsia"/>
        </w:rPr>
        <w:t>logo</w:t>
      </w:r>
      <w:r>
        <w:rPr>
          <w:rFonts w:hint="eastAsia"/>
        </w:rPr>
        <w:t>、配送方式、支付方式、售后服务等模块</w:t>
      </w:r>
      <w:r w:rsidR="00935B5B">
        <w:rPr>
          <w:rFonts w:hint="eastAsia"/>
        </w:rPr>
        <w:t>。</w:t>
      </w:r>
    </w:p>
    <w:p w:rsidR="00A6357A" w:rsidRDefault="00A6357A"/>
    <w:p w:rsidR="00A6357A" w:rsidRDefault="008172C2">
      <w:r>
        <w:rPr>
          <w:rFonts w:hint="eastAsia"/>
        </w:rPr>
        <w:t>页面效果：</w:t>
      </w:r>
    </w:p>
    <w:p w:rsidR="00A6357A" w:rsidRDefault="008172C2">
      <w:r>
        <w:rPr>
          <w:rFonts w:hint="eastAsia"/>
        </w:rPr>
        <w:t>页面随着用户的划动而改变。</w:t>
      </w:r>
    </w:p>
    <w:p w:rsidR="00A6357A" w:rsidRDefault="00A6357A"/>
    <w:p w:rsidR="00A6357A" w:rsidRDefault="008172C2">
      <w:r>
        <w:rPr>
          <w:rFonts w:hint="eastAsia"/>
        </w:rPr>
        <w:t>链接：</w:t>
      </w:r>
    </w:p>
    <w:p w:rsidR="00A6357A" w:rsidRDefault="008172C2">
      <w:r>
        <w:rPr>
          <w:rFonts w:hint="eastAsia"/>
        </w:rPr>
        <w:t>顶栏——搜索栏：输入搜索内容显示搜索到的商品界面。</w:t>
      </w:r>
    </w:p>
    <w:p w:rsidR="00A6357A" w:rsidRDefault="008172C2">
      <w:r>
        <w:rPr>
          <w:rFonts w:hint="eastAsia"/>
        </w:rPr>
        <w:t>页面主体——新品上市的推荐图片：点击购买进入手机详情页面</w:t>
      </w:r>
      <w:r w:rsidR="00935B5B">
        <w:rPr>
          <w:rFonts w:hint="eastAsia"/>
        </w:rPr>
        <w:t>。</w:t>
      </w:r>
    </w:p>
    <w:p w:rsidR="00A6357A" w:rsidRDefault="008172C2">
      <w:r>
        <w:rPr>
          <w:rFonts w:hint="eastAsia"/>
        </w:rPr>
        <w:t>底栏——点击可以进入配送方式、支付方式、售后服务详情页面。</w:t>
      </w:r>
    </w:p>
    <w:p w:rsidR="00A6357A" w:rsidRDefault="00A6357A"/>
    <w:p w:rsidR="00A6357A" w:rsidRDefault="008172C2">
      <w:r>
        <w:rPr>
          <w:rFonts w:hint="eastAsia"/>
        </w:rPr>
        <w:t>功能：用户可以查看新上市的手机款式</w:t>
      </w:r>
    </w:p>
    <w:p w:rsidR="00461E17" w:rsidRDefault="00461E17"/>
    <w:p w:rsidR="006458E0" w:rsidRDefault="003D66B1" w:rsidP="006458E0">
      <w:pPr>
        <w:pStyle w:val="3"/>
      </w:pPr>
      <w:bookmarkStart w:id="38" w:name="_Toc530766255"/>
      <w:r>
        <w:rPr>
          <w:rFonts w:hint="eastAsia"/>
        </w:rPr>
        <w:t>4.2</w:t>
      </w:r>
      <w:r w:rsidR="00E4422E">
        <w:rPr>
          <w:rFonts w:hint="eastAsia"/>
        </w:rPr>
        <w:t>.7</w:t>
      </w:r>
      <w:r w:rsidR="006458E0">
        <w:rPr>
          <w:rFonts w:hint="eastAsia"/>
        </w:rPr>
        <w:t xml:space="preserve"> </w:t>
      </w:r>
      <w:r w:rsidR="006458E0">
        <w:rPr>
          <w:rFonts w:hint="eastAsia"/>
        </w:rPr>
        <w:t>品牌页面需求</w:t>
      </w:r>
      <w:bookmarkEnd w:id="38"/>
    </w:p>
    <w:p w:rsidR="003C2AD7" w:rsidRDefault="003C2AD7" w:rsidP="003C2AD7">
      <w:r>
        <w:rPr>
          <w:rFonts w:hint="eastAsia"/>
        </w:rPr>
        <w:t>原型：（具体看产品原型文件）</w:t>
      </w:r>
    </w:p>
    <w:p w:rsidR="003C2AD7" w:rsidRPr="003C2AD7" w:rsidRDefault="003C2AD7" w:rsidP="003C2AD7"/>
    <w:p w:rsidR="006458E0" w:rsidRDefault="006458E0">
      <w:r>
        <w:rPr>
          <w:noProof/>
        </w:rPr>
        <w:lastRenderedPageBreak/>
        <w:drawing>
          <wp:inline distT="0" distB="0" distL="0" distR="0" wp14:anchorId="5F7173E0" wp14:editId="1E774C84">
            <wp:extent cx="2626242" cy="4675693"/>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29099" cy="4680780"/>
                    </a:xfrm>
                    <a:prstGeom prst="rect">
                      <a:avLst/>
                    </a:prstGeom>
                  </pic:spPr>
                </pic:pic>
              </a:graphicData>
            </a:graphic>
          </wp:inline>
        </w:drawing>
      </w:r>
    </w:p>
    <w:p w:rsidR="002D6278" w:rsidRDefault="002D6278"/>
    <w:p w:rsidR="006458E0" w:rsidRPr="0017250F" w:rsidRDefault="0017250F" w:rsidP="0017250F">
      <w:r>
        <w:rPr>
          <w:rFonts w:hint="eastAsia"/>
        </w:rPr>
        <w:t>页面元素：</w:t>
      </w:r>
    </w:p>
    <w:p w:rsidR="000370E3" w:rsidRDefault="000370E3" w:rsidP="000370E3">
      <w:r>
        <w:rPr>
          <w:rFonts w:hint="eastAsia"/>
        </w:rPr>
        <w:t>顶栏——包含</w:t>
      </w:r>
      <w:r>
        <w:rPr>
          <w:rFonts w:hint="eastAsia"/>
        </w:rPr>
        <w:t>logo</w:t>
      </w:r>
      <w:r>
        <w:rPr>
          <w:rFonts w:hint="eastAsia"/>
        </w:rPr>
        <w:t>、搜索框</w:t>
      </w:r>
      <w:r w:rsidR="00586A22">
        <w:rPr>
          <w:rFonts w:hint="eastAsia"/>
        </w:rPr>
        <w:t>。</w:t>
      </w:r>
    </w:p>
    <w:p w:rsidR="000370E3" w:rsidRDefault="000370E3" w:rsidP="000370E3">
      <w:r>
        <w:rPr>
          <w:rFonts w:hint="eastAsia"/>
        </w:rPr>
        <w:t>页面主体——导航栏、当前位置、明星单品、小米系列等内容</w:t>
      </w:r>
      <w:r w:rsidR="00586A22">
        <w:rPr>
          <w:rFonts w:hint="eastAsia"/>
        </w:rPr>
        <w:t>。</w:t>
      </w:r>
    </w:p>
    <w:p w:rsidR="000370E3" w:rsidRDefault="000370E3" w:rsidP="000370E3">
      <w:r>
        <w:rPr>
          <w:rFonts w:hint="eastAsia"/>
        </w:rPr>
        <w:t>底栏——包含</w:t>
      </w:r>
      <w:r>
        <w:rPr>
          <w:rFonts w:hint="eastAsia"/>
        </w:rPr>
        <w:t>logo</w:t>
      </w:r>
      <w:r>
        <w:rPr>
          <w:rFonts w:hint="eastAsia"/>
        </w:rPr>
        <w:t>、配送方式、支付方式、售后服务等模块</w:t>
      </w:r>
      <w:r w:rsidR="00586A22">
        <w:rPr>
          <w:rFonts w:hint="eastAsia"/>
        </w:rPr>
        <w:t>。</w:t>
      </w:r>
    </w:p>
    <w:p w:rsidR="006458E0" w:rsidRPr="000370E3" w:rsidRDefault="006458E0" w:rsidP="006458E0"/>
    <w:p w:rsidR="001C5839" w:rsidRDefault="001C5839" w:rsidP="001C5839">
      <w:r>
        <w:rPr>
          <w:rFonts w:hint="eastAsia"/>
        </w:rPr>
        <w:t>页面效果：</w:t>
      </w:r>
    </w:p>
    <w:p w:rsidR="001C5839" w:rsidRDefault="001C5839" w:rsidP="001C5839">
      <w:r>
        <w:rPr>
          <w:rFonts w:hint="eastAsia"/>
        </w:rPr>
        <w:t>页面随着用户的划动而改变。</w:t>
      </w:r>
    </w:p>
    <w:p w:rsidR="001C5839" w:rsidRDefault="001C5839" w:rsidP="001C5839"/>
    <w:p w:rsidR="001C5839" w:rsidRDefault="001C5839" w:rsidP="001C5839">
      <w:r>
        <w:rPr>
          <w:rFonts w:hint="eastAsia"/>
        </w:rPr>
        <w:t>链接：</w:t>
      </w:r>
    </w:p>
    <w:p w:rsidR="001C5839" w:rsidRDefault="001C5839" w:rsidP="001C5839">
      <w:r>
        <w:rPr>
          <w:rFonts w:hint="eastAsia"/>
        </w:rPr>
        <w:t>顶栏——搜索栏：输入搜索内容显示搜索到的商品界面。</w:t>
      </w:r>
    </w:p>
    <w:p w:rsidR="001C5839" w:rsidRDefault="001C5839" w:rsidP="001C5839">
      <w:r>
        <w:rPr>
          <w:rFonts w:hint="eastAsia"/>
        </w:rPr>
        <w:t>导航栏——包含首页、新品上市、品牌</w:t>
      </w:r>
      <w:r w:rsidR="00993ABC">
        <w:rPr>
          <w:rFonts w:hint="eastAsia"/>
        </w:rPr>
        <w:t>，</w:t>
      </w:r>
      <w:r>
        <w:rPr>
          <w:rFonts w:hint="eastAsia"/>
        </w:rPr>
        <w:t>点击可以跳转到相关页面</w:t>
      </w:r>
      <w:r w:rsidR="00586A22">
        <w:rPr>
          <w:rFonts w:hint="eastAsia"/>
        </w:rPr>
        <w:t>。</w:t>
      </w:r>
    </w:p>
    <w:p w:rsidR="001C5839" w:rsidRDefault="001C5839" w:rsidP="001C5839">
      <w:r>
        <w:rPr>
          <w:rFonts w:hint="eastAsia"/>
        </w:rPr>
        <w:t>页面主体——手机推荐图片：点击购买进入手机详情页面</w:t>
      </w:r>
      <w:r w:rsidR="00586A22">
        <w:rPr>
          <w:rFonts w:hint="eastAsia"/>
        </w:rPr>
        <w:t>。</w:t>
      </w:r>
    </w:p>
    <w:p w:rsidR="001C5839" w:rsidRDefault="001C5839" w:rsidP="001C5839">
      <w:r>
        <w:rPr>
          <w:rFonts w:hint="eastAsia"/>
        </w:rPr>
        <w:t>底栏——点击可以进入配送方式、支付方式、售后服务详情页面。</w:t>
      </w:r>
    </w:p>
    <w:p w:rsidR="001C5839" w:rsidRDefault="001C5839" w:rsidP="001C5839"/>
    <w:p w:rsidR="001C5839" w:rsidRDefault="001C5839" w:rsidP="001C5839">
      <w:r>
        <w:rPr>
          <w:rFonts w:hint="eastAsia"/>
        </w:rPr>
        <w:t>功能：用户可以在自己喜欢的品牌寻找适合自己的</w:t>
      </w:r>
      <w:r w:rsidR="00176DCB">
        <w:rPr>
          <w:rFonts w:hint="eastAsia"/>
        </w:rPr>
        <w:t>配件</w:t>
      </w:r>
      <w:r w:rsidR="00586A22">
        <w:rPr>
          <w:rFonts w:hint="eastAsia"/>
        </w:rPr>
        <w:t>。</w:t>
      </w:r>
    </w:p>
    <w:p w:rsidR="00A6357A" w:rsidRDefault="003D66B1">
      <w:pPr>
        <w:pStyle w:val="3"/>
      </w:pPr>
      <w:bookmarkStart w:id="39" w:name="_Toc530766256"/>
      <w:r>
        <w:rPr>
          <w:rFonts w:hint="eastAsia"/>
        </w:rPr>
        <w:t>4.2</w:t>
      </w:r>
      <w:r w:rsidR="00E4422E">
        <w:rPr>
          <w:rFonts w:hint="eastAsia"/>
        </w:rPr>
        <w:t>.8</w:t>
      </w:r>
      <w:r w:rsidR="008172C2">
        <w:rPr>
          <w:rFonts w:hint="eastAsia"/>
        </w:rPr>
        <w:t xml:space="preserve"> </w:t>
      </w:r>
      <w:r w:rsidR="008172C2">
        <w:rPr>
          <w:rFonts w:hint="eastAsia"/>
        </w:rPr>
        <w:t>卖家中心页面需求</w:t>
      </w:r>
      <w:bookmarkEnd w:id="39"/>
    </w:p>
    <w:p w:rsidR="005916F3" w:rsidRDefault="005916F3" w:rsidP="005916F3">
      <w:r>
        <w:rPr>
          <w:rFonts w:hint="eastAsia"/>
        </w:rPr>
        <w:t>原型：（具体看产品原型文件）</w:t>
      </w:r>
    </w:p>
    <w:p w:rsidR="005916F3" w:rsidRPr="005916F3" w:rsidRDefault="005916F3" w:rsidP="005916F3"/>
    <w:p w:rsidR="002D7472" w:rsidRDefault="002D7472" w:rsidP="002D7472">
      <w:r>
        <w:rPr>
          <w:noProof/>
        </w:rPr>
        <w:drawing>
          <wp:inline distT="0" distB="0" distL="0" distR="0" wp14:anchorId="3AF82635" wp14:editId="61061203">
            <wp:extent cx="5274310" cy="242288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22886"/>
                    </a:xfrm>
                    <a:prstGeom prst="rect">
                      <a:avLst/>
                    </a:prstGeom>
                  </pic:spPr>
                </pic:pic>
              </a:graphicData>
            </a:graphic>
          </wp:inline>
        </w:drawing>
      </w:r>
    </w:p>
    <w:p w:rsidR="002D7472" w:rsidRDefault="002D7472" w:rsidP="002D7472">
      <w:r>
        <w:rPr>
          <w:noProof/>
        </w:rPr>
        <w:drawing>
          <wp:inline distT="0" distB="0" distL="0" distR="0" wp14:anchorId="52BD0610" wp14:editId="2022BA6A">
            <wp:extent cx="5274310" cy="2300796"/>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00796"/>
                    </a:xfrm>
                    <a:prstGeom prst="rect">
                      <a:avLst/>
                    </a:prstGeom>
                  </pic:spPr>
                </pic:pic>
              </a:graphicData>
            </a:graphic>
          </wp:inline>
        </w:drawing>
      </w:r>
    </w:p>
    <w:p w:rsidR="002D7472" w:rsidRDefault="002D7472" w:rsidP="002D7472">
      <w:r>
        <w:rPr>
          <w:noProof/>
        </w:rPr>
        <w:drawing>
          <wp:inline distT="0" distB="0" distL="0" distR="0" wp14:anchorId="548EA5C7" wp14:editId="20F5EFFA">
            <wp:extent cx="5274310" cy="2297743"/>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297743"/>
                    </a:xfrm>
                    <a:prstGeom prst="rect">
                      <a:avLst/>
                    </a:prstGeom>
                  </pic:spPr>
                </pic:pic>
              </a:graphicData>
            </a:graphic>
          </wp:inline>
        </w:drawing>
      </w:r>
    </w:p>
    <w:p w:rsidR="00A6357A" w:rsidRDefault="002D7472">
      <w:r>
        <w:rPr>
          <w:noProof/>
        </w:rPr>
        <w:lastRenderedPageBreak/>
        <w:drawing>
          <wp:inline distT="0" distB="0" distL="0" distR="0" wp14:anchorId="12FA4A2D" wp14:editId="3AFD223F">
            <wp:extent cx="5274310" cy="2297743"/>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297743"/>
                    </a:xfrm>
                    <a:prstGeom prst="rect">
                      <a:avLst/>
                    </a:prstGeom>
                  </pic:spPr>
                </pic:pic>
              </a:graphicData>
            </a:graphic>
          </wp:inline>
        </w:drawing>
      </w:r>
    </w:p>
    <w:p w:rsidR="00A6357A" w:rsidRDefault="008172C2">
      <w:pPr>
        <w:jc w:val="left"/>
      </w:pPr>
      <w:r>
        <w:rPr>
          <w:rFonts w:hint="eastAsia"/>
        </w:rPr>
        <w:t>页面元素：</w:t>
      </w:r>
    </w:p>
    <w:p w:rsidR="002D7472" w:rsidRDefault="008172C2">
      <w:pPr>
        <w:jc w:val="left"/>
      </w:pPr>
      <w:r>
        <w:rPr>
          <w:rFonts w:hint="eastAsia"/>
        </w:rPr>
        <w:t>顶栏——</w:t>
      </w:r>
      <w:r>
        <w:rPr>
          <w:rFonts w:hint="eastAsia"/>
        </w:rPr>
        <w:t>logo</w:t>
      </w:r>
      <w:r w:rsidR="002D7472">
        <w:rPr>
          <w:rFonts w:hint="eastAsia"/>
        </w:rPr>
        <w:t>、颜色</w:t>
      </w:r>
    </w:p>
    <w:p w:rsidR="00A6357A" w:rsidRDefault="00FA0E33">
      <w:pPr>
        <w:jc w:val="left"/>
      </w:pPr>
      <w:r>
        <w:rPr>
          <w:rFonts w:hint="eastAsia"/>
        </w:rPr>
        <w:t>页面主体——后台管理：已卖出的商品、出售中的商品、</w:t>
      </w:r>
      <w:r w:rsidR="008172C2">
        <w:rPr>
          <w:rFonts w:hint="eastAsia"/>
        </w:rPr>
        <w:t>发布商品</w:t>
      </w:r>
    </w:p>
    <w:p w:rsidR="006A099A" w:rsidRDefault="006A099A">
      <w:pPr>
        <w:jc w:val="left"/>
      </w:pPr>
    </w:p>
    <w:p w:rsidR="00A6357A" w:rsidRDefault="008172C2">
      <w:pPr>
        <w:jc w:val="left"/>
      </w:pPr>
      <w:r>
        <w:rPr>
          <w:rFonts w:hint="eastAsia"/>
        </w:rPr>
        <w:t>链接：</w:t>
      </w:r>
    </w:p>
    <w:p w:rsidR="00A6357A" w:rsidRDefault="008172C2">
      <w:pPr>
        <w:jc w:val="left"/>
      </w:pPr>
      <w:r>
        <w:rPr>
          <w:rFonts w:hint="eastAsia"/>
        </w:rPr>
        <w:t>已卖出的商品——页面跳转会显示相应的内容</w:t>
      </w:r>
    </w:p>
    <w:p w:rsidR="00A6357A" w:rsidRDefault="008701DF">
      <w:pPr>
        <w:jc w:val="left"/>
      </w:pPr>
      <w:r>
        <w:rPr>
          <w:rFonts w:hint="eastAsia"/>
        </w:rPr>
        <w:t>出售中的商品</w:t>
      </w:r>
      <w:r w:rsidR="008172C2">
        <w:rPr>
          <w:rFonts w:hint="eastAsia"/>
        </w:rPr>
        <w:t>——页面跳转会显示相应的内容</w:t>
      </w:r>
    </w:p>
    <w:p w:rsidR="00A6357A" w:rsidRDefault="008701DF">
      <w:pPr>
        <w:jc w:val="left"/>
      </w:pPr>
      <w:r>
        <w:rPr>
          <w:rFonts w:hint="eastAsia"/>
        </w:rPr>
        <w:t>发布商品</w:t>
      </w:r>
      <w:r w:rsidR="008172C2">
        <w:rPr>
          <w:rFonts w:hint="eastAsia"/>
        </w:rPr>
        <w:t>——页面跳转会显示相应的内容</w:t>
      </w:r>
    </w:p>
    <w:p w:rsidR="00145F60" w:rsidRPr="00E76276" w:rsidRDefault="003D66B1" w:rsidP="00B60A39">
      <w:pPr>
        <w:pStyle w:val="3"/>
      </w:pPr>
      <w:bookmarkStart w:id="40" w:name="_Toc530766257"/>
      <w:r>
        <w:rPr>
          <w:rFonts w:hint="eastAsia"/>
        </w:rPr>
        <w:t>4.2</w:t>
      </w:r>
      <w:r w:rsidR="00B60A39">
        <w:rPr>
          <w:rFonts w:hint="eastAsia"/>
        </w:rPr>
        <w:t>.9</w:t>
      </w:r>
      <w:r w:rsidR="00145F60" w:rsidRPr="00E76276">
        <w:rPr>
          <w:rFonts w:hint="eastAsia"/>
        </w:rPr>
        <w:t xml:space="preserve"> </w:t>
      </w:r>
      <w:r w:rsidR="00145F60">
        <w:rPr>
          <w:rFonts w:hint="eastAsia"/>
        </w:rPr>
        <w:t>网页命名规则</w:t>
      </w:r>
      <w:bookmarkEnd w:id="40"/>
    </w:p>
    <w:tbl>
      <w:tblPr>
        <w:tblStyle w:val="a6"/>
        <w:tblpPr w:leftFromText="180" w:rightFromText="180" w:vertAnchor="text" w:horzAnchor="page" w:tblpXSpec="center" w:tblpY="608"/>
        <w:tblOverlap w:val="never"/>
        <w:tblW w:w="8522" w:type="dxa"/>
        <w:jc w:val="center"/>
        <w:tblLayout w:type="fixed"/>
        <w:tblLook w:val="04A0" w:firstRow="1" w:lastRow="0" w:firstColumn="1" w:lastColumn="0" w:noHBand="0" w:noVBand="1"/>
      </w:tblPr>
      <w:tblGrid>
        <w:gridCol w:w="4261"/>
        <w:gridCol w:w="4261"/>
      </w:tblGrid>
      <w:tr w:rsidR="00145F60"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4F81BD"/>
          </w:tcPr>
          <w:p w:rsidR="00145F60" w:rsidRDefault="00145F60" w:rsidP="00D4094C">
            <w:pPr>
              <w:jc w:val="center"/>
              <w:rPr>
                <w:color w:val="FFFFFF"/>
              </w:rPr>
            </w:pPr>
            <w:r>
              <w:rPr>
                <w:rFonts w:hint="eastAsia"/>
                <w:color w:val="FFFFFF"/>
              </w:rPr>
              <w:t>网页文件名</w:t>
            </w:r>
          </w:p>
        </w:tc>
        <w:tc>
          <w:tcPr>
            <w:tcW w:w="4261" w:type="dxa"/>
            <w:tcBorders>
              <w:top w:val="single" w:sz="8" w:space="0" w:color="4F81BD"/>
              <w:left w:val="dotted" w:sz="4" w:space="0" w:color="auto"/>
              <w:bottom w:val="single" w:sz="8" w:space="0" w:color="4F81BD"/>
              <w:right w:val="single" w:sz="8" w:space="0" w:color="4F81BD"/>
            </w:tcBorders>
            <w:shd w:val="clear" w:color="auto" w:fill="4F81BD"/>
          </w:tcPr>
          <w:p w:rsidR="00145F60" w:rsidRDefault="00145F60" w:rsidP="00D4094C">
            <w:pPr>
              <w:jc w:val="center"/>
              <w:rPr>
                <w:color w:val="FFFFFF"/>
              </w:rPr>
            </w:pPr>
            <w:r>
              <w:rPr>
                <w:rFonts w:hint="eastAsia"/>
                <w:color w:val="FFFFFF"/>
              </w:rPr>
              <w:t>网页功能解释</w:t>
            </w:r>
          </w:p>
        </w:tc>
      </w:tr>
      <w:tr w:rsidR="00145F60"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145F60" w:rsidRDefault="003A2FE6" w:rsidP="00D4094C">
            <w:pPr>
              <w:jc w:val="center"/>
              <w:rPr>
                <w:color w:val="000000"/>
              </w:rPr>
            </w:pPr>
            <w:proofErr w:type="spellStart"/>
            <w:r>
              <w:rPr>
                <w:rFonts w:hint="eastAsia"/>
                <w:color w:val="000000"/>
              </w:rPr>
              <w:t>l</w:t>
            </w:r>
            <w:r w:rsidR="00E90E18">
              <w:rPr>
                <w:rFonts w:hint="eastAsia"/>
                <w:color w:val="000000"/>
              </w:rPr>
              <w:t>ogin.php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145F60" w:rsidRDefault="003A2FE6" w:rsidP="00D4094C">
            <w:pPr>
              <w:jc w:val="center"/>
              <w:rPr>
                <w:color w:val="000000"/>
              </w:rPr>
            </w:pPr>
            <w:r>
              <w:rPr>
                <w:rFonts w:hint="eastAsia"/>
                <w:color w:val="000000"/>
              </w:rPr>
              <w:t>登录</w:t>
            </w:r>
            <w:r w:rsidR="00B60A39">
              <w:rPr>
                <w:rFonts w:hint="eastAsia"/>
                <w:color w:val="000000"/>
              </w:rPr>
              <w:t>注册</w:t>
            </w:r>
            <w:r>
              <w:rPr>
                <w:rFonts w:hint="eastAsia"/>
                <w:color w:val="000000"/>
              </w:rPr>
              <w:t>页面</w:t>
            </w:r>
          </w:p>
        </w:tc>
      </w:tr>
      <w:tr w:rsidR="00145F60"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145F60" w:rsidRDefault="00E90E18" w:rsidP="00D4094C">
            <w:pPr>
              <w:jc w:val="center"/>
              <w:rPr>
                <w:color w:val="000000"/>
              </w:rPr>
            </w:pPr>
            <w:proofErr w:type="spellStart"/>
            <w:r>
              <w:rPr>
                <w:rFonts w:hint="eastAsia"/>
                <w:color w:val="000000"/>
              </w:rPr>
              <w:t>index.php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145F60" w:rsidRDefault="00145F60" w:rsidP="00D4094C">
            <w:pPr>
              <w:jc w:val="center"/>
              <w:rPr>
                <w:color w:val="000000"/>
              </w:rPr>
            </w:pPr>
            <w:r>
              <w:rPr>
                <w:rFonts w:hint="eastAsia"/>
                <w:color w:val="000000"/>
              </w:rPr>
              <w:t>首页</w:t>
            </w:r>
          </w:p>
        </w:tc>
      </w:tr>
      <w:tr w:rsidR="00145F60"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145F60" w:rsidRDefault="00E90E18" w:rsidP="00D4094C">
            <w:pPr>
              <w:jc w:val="center"/>
              <w:rPr>
                <w:color w:val="000000"/>
              </w:rPr>
            </w:pPr>
            <w:proofErr w:type="spellStart"/>
            <w:r>
              <w:rPr>
                <w:rFonts w:hint="eastAsia"/>
                <w:color w:val="000000"/>
              </w:rPr>
              <w:t>miproduct.php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145F60" w:rsidRDefault="007552C2" w:rsidP="00D4094C">
            <w:pPr>
              <w:jc w:val="center"/>
              <w:rPr>
                <w:color w:val="000000"/>
              </w:rPr>
            </w:pPr>
            <w:r>
              <w:rPr>
                <w:rFonts w:hint="eastAsia"/>
                <w:color w:val="000000"/>
              </w:rPr>
              <w:t>购买页面</w:t>
            </w:r>
          </w:p>
        </w:tc>
      </w:tr>
      <w:tr w:rsidR="00145F60"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145F60" w:rsidRDefault="00E90E18" w:rsidP="00D4094C">
            <w:pPr>
              <w:jc w:val="center"/>
              <w:rPr>
                <w:color w:val="000000"/>
              </w:rPr>
            </w:pPr>
            <w:proofErr w:type="spellStart"/>
            <w:r>
              <w:rPr>
                <w:rFonts w:hint="eastAsia"/>
                <w:color w:val="000000"/>
              </w:rPr>
              <w:t>order_informaton.php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145F60" w:rsidRDefault="00145F60" w:rsidP="00D4094C">
            <w:pPr>
              <w:jc w:val="center"/>
              <w:rPr>
                <w:color w:val="000000"/>
              </w:rPr>
            </w:pPr>
            <w:r>
              <w:rPr>
                <w:rFonts w:hint="eastAsia"/>
                <w:color w:val="000000"/>
              </w:rPr>
              <w:t>订单详情</w:t>
            </w:r>
          </w:p>
        </w:tc>
      </w:tr>
      <w:tr w:rsidR="00145F60"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145F60" w:rsidRDefault="00E90E18" w:rsidP="00D4094C">
            <w:pPr>
              <w:jc w:val="center"/>
              <w:rPr>
                <w:color w:val="000000"/>
              </w:rPr>
            </w:pPr>
            <w:proofErr w:type="spellStart"/>
            <w:r>
              <w:rPr>
                <w:rFonts w:hint="eastAsia"/>
                <w:color w:val="000000"/>
              </w:rPr>
              <w:t>product.php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145F60" w:rsidRDefault="00145F60" w:rsidP="00D4094C">
            <w:pPr>
              <w:jc w:val="center"/>
              <w:rPr>
                <w:color w:val="000000"/>
              </w:rPr>
            </w:pPr>
            <w:r>
              <w:rPr>
                <w:rFonts w:hint="eastAsia"/>
                <w:color w:val="000000"/>
              </w:rPr>
              <w:t>手机详情</w:t>
            </w:r>
          </w:p>
        </w:tc>
      </w:tr>
      <w:tr w:rsidR="00145F60"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145F60" w:rsidRDefault="00E90E18" w:rsidP="00D4094C">
            <w:pPr>
              <w:jc w:val="center"/>
              <w:rPr>
                <w:color w:val="000000"/>
              </w:rPr>
            </w:pPr>
            <w:proofErr w:type="spellStart"/>
            <w:r>
              <w:rPr>
                <w:rFonts w:hint="eastAsia"/>
                <w:color w:val="000000"/>
              </w:rPr>
              <w:t>write_info.php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145F60" w:rsidRDefault="00145F60" w:rsidP="00D4094C">
            <w:pPr>
              <w:jc w:val="center"/>
              <w:rPr>
                <w:color w:val="000000"/>
              </w:rPr>
            </w:pPr>
            <w:r>
              <w:rPr>
                <w:rFonts w:hint="eastAsia"/>
                <w:color w:val="000000"/>
              </w:rPr>
              <w:t>填写订单信息</w:t>
            </w:r>
          </w:p>
        </w:tc>
      </w:tr>
      <w:tr w:rsidR="00145F60"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145F60" w:rsidRDefault="00E90E18" w:rsidP="00D4094C">
            <w:pPr>
              <w:jc w:val="center"/>
              <w:rPr>
                <w:color w:val="000000"/>
              </w:rPr>
            </w:pPr>
            <w:proofErr w:type="spellStart"/>
            <w:r>
              <w:rPr>
                <w:rFonts w:hint="eastAsia"/>
                <w:color w:val="000000"/>
              </w:rPr>
              <w:t>xinpin.php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145F60" w:rsidRDefault="00145F60" w:rsidP="00D4094C">
            <w:pPr>
              <w:jc w:val="center"/>
              <w:rPr>
                <w:color w:val="000000"/>
              </w:rPr>
            </w:pPr>
            <w:r>
              <w:rPr>
                <w:rFonts w:hint="eastAsia"/>
                <w:color w:val="000000"/>
              </w:rPr>
              <w:t>新品上市</w:t>
            </w:r>
          </w:p>
        </w:tc>
      </w:tr>
      <w:tr w:rsidR="003A2FE6"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3A2FE6" w:rsidRDefault="00E90E18" w:rsidP="003A2FE6">
            <w:pPr>
              <w:jc w:val="center"/>
              <w:rPr>
                <w:color w:val="000000"/>
              </w:rPr>
            </w:pPr>
            <w:proofErr w:type="spellStart"/>
            <w:r>
              <w:rPr>
                <w:rFonts w:hint="eastAsia"/>
                <w:color w:val="000000"/>
              </w:rPr>
              <w:t>footer_info.php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3A2FE6" w:rsidRDefault="003A2FE6" w:rsidP="003A2FE6">
            <w:pPr>
              <w:jc w:val="center"/>
              <w:rPr>
                <w:color w:val="000000"/>
              </w:rPr>
            </w:pPr>
            <w:r>
              <w:rPr>
                <w:rFonts w:hint="eastAsia"/>
                <w:color w:val="000000"/>
              </w:rPr>
              <w:t>页脚链接</w:t>
            </w:r>
          </w:p>
        </w:tc>
      </w:tr>
    </w:tbl>
    <w:p w:rsidR="00145F60" w:rsidRPr="00145F60" w:rsidRDefault="00145F60">
      <w:pPr>
        <w:jc w:val="left"/>
      </w:pPr>
    </w:p>
    <w:p w:rsidR="00207C55" w:rsidRPr="00E76276" w:rsidRDefault="000949D8" w:rsidP="00E76276">
      <w:pPr>
        <w:pStyle w:val="2"/>
      </w:pPr>
      <w:bookmarkStart w:id="41" w:name="_Toc530766258"/>
      <w:r>
        <w:rPr>
          <w:rFonts w:hint="eastAsia"/>
        </w:rPr>
        <w:t>4.2</w:t>
      </w:r>
      <w:r w:rsidR="00207C55" w:rsidRPr="00E76276">
        <w:rPr>
          <w:rFonts w:hint="eastAsia"/>
        </w:rPr>
        <w:t xml:space="preserve"> </w:t>
      </w:r>
      <w:r w:rsidR="00207C55" w:rsidRPr="00E76276">
        <w:rPr>
          <w:rFonts w:hint="eastAsia"/>
        </w:rPr>
        <w:t>后台功能详情</w:t>
      </w:r>
      <w:bookmarkEnd w:id="41"/>
    </w:p>
    <w:p w:rsidR="00B60A39" w:rsidRPr="00E76276" w:rsidRDefault="000949D8" w:rsidP="00B60A39">
      <w:pPr>
        <w:pStyle w:val="3"/>
      </w:pPr>
      <w:bookmarkStart w:id="42" w:name="_Toc530766259"/>
      <w:r>
        <w:rPr>
          <w:rFonts w:hint="eastAsia"/>
        </w:rPr>
        <w:t>4.2</w:t>
      </w:r>
      <w:r w:rsidR="00B60A39">
        <w:rPr>
          <w:rFonts w:hint="eastAsia"/>
        </w:rPr>
        <w:t>.1</w:t>
      </w:r>
      <w:r w:rsidR="00B60A39" w:rsidRPr="00E76276">
        <w:rPr>
          <w:rFonts w:hint="eastAsia"/>
        </w:rPr>
        <w:t xml:space="preserve"> </w:t>
      </w:r>
      <w:r w:rsidR="00B60A39">
        <w:rPr>
          <w:rFonts w:hint="eastAsia"/>
        </w:rPr>
        <w:t>网页命名规则</w:t>
      </w:r>
      <w:bookmarkEnd w:id="42"/>
    </w:p>
    <w:tbl>
      <w:tblPr>
        <w:tblStyle w:val="a6"/>
        <w:tblpPr w:leftFromText="180" w:rightFromText="180" w:vertAnchor="text" w:horzAnchor="page" w:tblpXSpec="center" w:tblpY="608"/>
        <w:tblOverlap w:val="never"/>
        <w:tblW w:w="8522" w:type="dxa"/>
        <w:jc w:val="center"/>
        <w:tblLayout w:type="fixed"/>
        <w:tblLook w:val="04A0" w:firstRow="1" w:lastRow="0" w:firstColumn="1" w:lastColumn="0" w:noHBand="0" w:noVBand="1"/>
      </w:tblPr>
      <w:tblGrid>
        <w:gridCol w:w="4261"/>
        <w:gridCol w:w="4261"/>
      </w:tblGrid>
      <w:tr w:rsidR="00B60A39"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4F81BD"/>
          </w:tcPr>
          <w:p w:rsidR="00B60A39" w:rsidRDefault="00B60A39" w:rsidP="00D4094C">
            <w:pPr>
              <w:jc w:val="center"/>
              <w:rPr>
                <w:color w:val="FFFFFF"/>
              </w:rPr>
            </w:pPr>
            <w:r>
              <w:rPr>
                <w:rFonts w:hint="eastAsia"/>
                <w:color w:val="FFFFFF"/>
              </w:rPr>
              <w:t>网页文件名</w:t>
            </w:r>
          </w:p>
        </w:tc>
        <w:tc>
          <w:tcPr>
            <w:tcW w:w="4261" w:type="dxa"/>
            <w:tcBorders>
              <w:top w:val="single" w:sz="8" w:space="0" w:color="4F81BD"/>
              <w:left w:val="dotted" w:sz="4" w:space="0" w:color="auto"/>
              <w:bottom w:val="single" w:sz="8" w:space="0" w:color="4F81BD"/>
              <w:right w:val="single" w:sz="8" w:space="0" w:color="4F81BD"/>
            </w:tcBorders>
            <w:shd w:val="clear" w:color="auto" w:fill="4F81BD"/>
          </w:tcPr>
          <w:p w:rsidR="00B60A39" w:rsidRDefault="00B60A39" w:rsidP="00D4094C">
            <w:pPr>
              <w:jc w:val="center"/>
              <w:rPr>
                <w:color w:val="FFFFFF"/>
              </w:rPr>
            </w:pPr>
            <w:r>
              <w:rPr>
                <w:rFonts w:hint="eastAsia"/>
                <w:color w:val="FFFFFF"/>
              </w:rPr>
              <w:t>网页功能解释</w:t>
            </w:r>
          </w:p>
        </w:tc>
      </w:tr>
      <w:tr w:rsidR="00B60A39"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B60A39" w:rsidRDefault="00E90E18" w:rsidP="00D4094C">
            <w:pPr>
              <w:jc w:val="center"/>
              <w:rPr>
                <w:color w:val="000000"/>
              </w:rPr>
            </w:pPr>
            <w:proofErr w:type="spellStart"/>
            <w:r>
              <w:rPr>
                <w:rFonts w:hint="eastAsia"/>
                <w:color w:val="000000"/>
              </w:rPr>
              <w:lastRenderedPageBreak/>
              <w:t>guanliyuanlogin.php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B60A39" w:rsidRDefault="00B60A39" w:rsidP="00D4094C">
            <w:pPr>
              <w:jc w:val="center"/>
              <w:rPr>
                <w:color w:val="000000"/>
              </w:rPr>
            </w:pPr>
            <w:r>
              <w:rPr>
                <w:rFonts w:hint="eastAsia"/>
                <w:color w:val="000000"/>
              </w:rPr>
              <w:t>管理员登录页面</w:t>
            </w:r>
          </w:p>
        </w:tc>
      </w:tr>
      <w:tr w:rsidR="00B60A39"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B60A39" w:rsidRDefault="00E90E18" w:rsidP="00D4094C">
            <w:pPr>
              <w:jc w:val="center"/>
              <w:rPr>
                <w:color w:val="000000"/>
              </w:rPr>
            </w:pPr>
            <w:proofErr w:type="spellStart"/>
            <w:r>
              <w:rPr>
                <w:color w:val="000000"/>
              </w:rPr>
              <w:t>maichu.</w:t>
            </w:r>
            <w:r>
              <w:rPr>
                <w:rFonts w:hint="eastAsia"/>
                <w:color w:val="000000"/>
              </w:rPr>
              <w:t>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B60A39" w:rsidRDefault="00B66792" w:rsidP="00D4094C">
            <w:pPr>
              <w:jc w:val="center"/>
              <w:rPr>
                <w:color w:val="000000"/>
              </w:rPr>
            </w:pPr>
            <w:r>
              <w:rPr>
                <w:rFonts w:hint="eastAsia"/>
                <w:color w:val="000000"/>
              </w:rPr>
              <w:t>已卖出商品详情</w:t>
            </w:r>
          </w:p>
        </w:tc>
      </w:tr>
      <w:tr w:rsidR="00B60A39"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B60A39" w:rsidRDefault="00E90E18" w:rsidP="00D4094C">
            <w:pPr>
              <w:jc w:val="center"/>
              <w:rPr>
                <w:color w:val="000000"/>
              </w:rPr>
            </w:pPr>
            <w:proofErr w:type="spellStart"/>
            <w:r>
              <w:rPr>
                <w:color w:val="000000"/>
              </w:rPr>
              <w:t>chushou.</w:t>
            </w:r>
            <w:r>
              <w:rPr>
                <w:rFonts w:hint="eastAsia"/>
                <w:color w:val="000000"/>
              </w:rPr>
              <w:t>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B60A39" w:rsidRDefault="00B66792" w:rsidP="00D4094C">
            <w:pPr>
              <w:jc w:val="center"/>
              <w:rPr>
                <w:color w:val="000000"/>
              </w:rPr>
            </w:pPr>
            <w:r>
              <w:rPr>
                <w:rFonts w:hint="eastAsia"/>
                <w:color w:val="000000"/>
              </w:rPr>
              <w:t>出售中商品页面</w:t>
            </w:r>
          </w:p>
        </w:tc>
      </w:tr>
      <w:tr w:rsidR="00B60A39" w:rsidTr="00D4094C">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B60A39" w:rsidRDefault="00E90E18" w:rsidP="00D4094C">
            <w:pPr>
              <w:jc w:val="center"/>
              <w:rPr>
                <w:color w:val="000000"/>
              </w:rPr>
            </w:pPr>
            <w:proofErr w:type="spellStart"/>
            <w:r>
              <w:rPr>
                <w:color w:val="000000"/>
              </w:rPr>
              <w:t>fabushangping.</w:t>
            </w:r>
            <w:r>
              <w:rPr>
                <w:rFonts w:hint="eastAsia"/>
                <w:color w:val="000000"/>
              </w:rPr>
              <w:t>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B60A39" w:rsidRDefault="00B66792" w:rsidP="00D4094C">
            <w:pPr>
              <w:jc w:val="center"/>
              <w:rPr>
                <w:color w:val="000000"/>
              </w:rPr>
            </w:pPr>
            <w:r>
              <w:rPr>
                <w:rFonts w:hint="eastAsia"/>
                <w:color w:val="000000"/>
              </w:rPr>
              <w:t>发布商品页面</w:t>
            </w:r>
          </w:p>
        </w:tc>
      </w:tr>
    </w:tbl>
    <w:p w:rsidR="00A6357A" w:rsidRDefault="00A6357A">
      <w:pPr>
        <w:jc w:val="left"/>
      </w:pPr>
    </w:p>
    <w:tbl>
      <w:tblPr>
        <w:tblStyle w:val="a6"/>
        <w:tblpPr w:leftFromText="180" w:rightFromText="180" w:vertAnchor="text" w:horzAnchor="page" w:tblpXSpec="center" w:tblpY="608"/>
        <w:tblOverlap w:val="never"/>
        <w:tblW w:w="8522" w:type="dxa"/>
        <w:jc w:val="center"/>
        <w:tblLayout w:type="fixed"/>
        <w:tblLook w:val="04A0" w:firstRow="1" w:lastRow="0" w:firstColumn="1" w:lastColumn="0" w:noHBand="0" w:noVBand="1"/>
      </w:tblPr>
      <w:tblGrid>
        <w:gridCol w:w="4261"/>
        <w:gridCol w:w="4261"/>
      </w:tblGrid>
      <w:tr w:rsidR="002A0EBB" w:rsidTr="00245BC0">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4F81BD"/>
          </w:tcPr>
          <w:p w:rsidR="002A0EBB" w:rsidRDefault="002A0EBB" w:rsidP="00245BC0">
            <w:pPr>
              <w:jc w:val="center"/>
              <w:rPr>
                <w:color w:val="FFFFFF"/>
              </w:rPr>
            </w:pPr>
            <w:r w:rsidRPr="002A0EBB">
              <w:rPr>
                <w:color w:val="FFFFFF"/>
              </w:rPr>
              <w:t>Control</w:t>
            </w:r>
            <w:r>
              <w:rPr>
                <w:rFonts w:hint="eastAsia"/>
                <w:color w:val="FFFFFF"/>
              </w:rPr>
              <w:t>文件说明</w:t>
            </w:r>
          </w:p>
        </w:tc>
        <w:tc>
          <w:tcPr>
            <w:tcW w:w="4261" w:type="dxa"/>
            <w:tcBorders>
              <w:top w:val="single" w:sz="8" w:space="0" w:color="4F81BD"/>
              <w:left w:val="dotted" w:sz="4" w:space="0" w:color="auto"/>
              <w:bottom w:val="single" w:sz="8" w:space="0" w:color="4F81BD"/>
              <w:right w:val="single" w:sz="8" w:space="0" w:color="4F81BD"/>
            </w:tcBorders>
            <w:shd w:val="clear" w:color="auto" w:fill="4F81BD"/>
          </w:tcPr>
          <w:p w:rsidR="002A0EBB" w:rsidRDefault="002A0EBB" w:rsidP="00245BC0">
            <w:pPr>
              <w:jc w:val="center"/>
              <w:rPr>
                <w:color w:val="FFFFFF"/>
              </w:rPr>
            </w:pPr>
            <w:r>
              <w:rPr>
                <w:rFonts w:hint="eastAsia"/>
                <w:color w:val="FFFFFF"/>
              </w:rPr>
              <w:t>PHP</w:t>
            </w:r>
            <w:r>
              <w:rPr>
                <w:rFonts w:hint="eastAsia"/>
                <w:color w:val="FFFFFF"/>
              </w:rPr>
              <w:t>文件处理</w:t>
            </w:r>
            <w:bookmarkStart w:id="43" w:name="_GoBack"/>
            <w:bookmarkEnd w:id="43"/>
            <w:r>
              <w:rPr>
                <w:rFonts w:hint="eastAsia"/>
                <w:color w:val="FFFFFF"/>
              </w:rPr>
              <w:t>功能解释</w:t>
            </w:r>
          </w:p>
        </w:tc>
      </w:tr>
      <w:tr w:rsidR="002A0EBB" w:rsidTr="00245BC0">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2A0EBB" w:rsidRDefault="002A0EBB" w:rsidP="00245BC0">
            <w:pPr>
              <w:jc w:val="center"/>
              <w:rPr>
                <w:color w:val="000000"/>
              </w:rPr>
            </w:pPr>
            <w:proofErr w:type="spellStart"/>
            <w:r w:rsidRPr="002A0EBB">
              <w:rPr>
                <w:color w:val="000000"/>
              </w:rPr>
              <w:t>admin_login.php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2A0EBB" w:rsidRDefault="002A0EBB" w:rsidP="00245BC0">
            <w:pPr>
              <w:jc w:val="center"/>
              <w:rPr>
                <w:color w:val="000000"/>
              </w:rPr>
            </w:pPr>
            <w:r>
              <w:rPr>
                <w:color w:val="000000"/>
              </w:rPr>
              <w:t>管理员登录</w:t>
            </w:r>
          </w:p>
        </w:tc>
      </w:tr>
      <w:tr w:rsidR="002A0EBB" w:rsidTr="00245BC0">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2A0EBB" w:rsidRDefault="002A0EBB" w:rsidP="00245BC0">
            <w:pPr>
              <w:jc w:val="center"/>
              <w:rPr>
                <w:color w:val="000000"/>
              </w:rPr>
            </w:pPr>
            <w:proofErr w:type="spellStart"/>
            <w:r w:rsidRPr="002A0EBB">
              <w:rPr>
                <w:color w:val="000000"/>
              </w:rPr>
              <w:t>delete.php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2A0EBB" w:rsidRDefault="002A0EBB" w:rsidP="00245BC0">
            <w:pPr>
              <w:jc w:val="center"/>
              <w:rPr>
                <w:color w:val="000000"/>
              </w:rPr>
            </w:pPr>
            <w:r>
              <w:rPr>
                <w:color w:val="000000"/>
              </w:rPr>
              <w:t>商品删除</w:t>
            </w:r>
          </w:p>
        </w:tc>
      </w:tr>
      <w:tr w:rsidR="002A0EBB" w:rsidTr="00245BC0">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2A0EBB" w:rsidRDefault="002A0EBB" w:rsidP="00245BC0">
            <w:pPr>
              <w:jc w:val="center"/>
              <w:rPr>
                <w:color w:val="000000"/>
              </w:rPr>
            </w:pPr>
            <w:proofErr w:type="spellStart"/>
            <w:r w:rsidRPr="002A0EBB">
              <w:rPr>
                <w:color w:val="000000"/>
              </w:rPr>
              <w:t>fenye.php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2A0EBB" w:rsidRDefault="002A0EBB" w:rsidP="00245BC0">
            <w:pPr>
              <w:jc w:val="center"/>
              <w:rPr>
                <w:color w:val="000000"/>
              </w:rPr>
            </w:pPr>
            <w:r>
              <w:rPr>
                <w:color w:val="000000"/>
              </w:rPr>
              <w:t>商品</w:t>
            </w:r>
            <w:proofErr w:type="gramStart"/>
            <w:r>
              <w:rPr>
                <w:color w:val="000000"/>
              </w:rPr>
              <w:t>展示分</w:t>
            </w:r>
            <w:proofErr w:type="gramEnd"/>
            <w:r>
              <w:rPr>
                <w:color w:val="000000"/>
              </w:rPr>
              <w:t>页</w:t>
            </w:r>
          </w:p>
        </w:tc>
      </w:tr>
      <w:tr w:rsidR="002A0EBB" w:rsidTr="00245BC0">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2A0EBB" w:rsidRDefault="002A0EBB" w:rsidP="00245BC0">
            <w:pPr>
              <w:jc w:val="center"/>
              <w:rPr>
                <w:color w:val="000000"/>
              </w:rPr>
            </w:pPr>
            <w:proofErr w:type="spellStart"/>
            <w:r w:rsidRPr="002A0EBB">
              <w:rPr>
                <w:color w:val="000000"/>
              </w:rPr>
              <w:t>goumai.php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2A0EBB" w:rsidRDefault="002A0EBB" w:rsidP="00245BC0">
            <w:pPr>
              <w:jc w:val="center"/>
              <w:rPr>
                <w:color w:val="000000"/>
              </w:rPr>
            </w:pPr>
            <w:r>
              <w:rPr>
                <w:rFonts w:hint="eastAsia"/>
                <w:color w:val="000000"/>
              </w:rPr>
              <w:t>商品购买</w:t>
            </w:r>
          </w:p>
        </w:tc>
      </w:tr>
      <w:tr w:rsidR="002A0EBB" w:rsidTr="00245BC0">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2A0EBB" w:rsidRPr="002A0EBB" w:rsidRDefault="002A0EBB" w:rsidP="002A0EBB">
            <w:pPr>
              <w:jc w:val="center"/>
              <w:rPr>
                <w:color w:val="000000"/>
              </w:rPr>
            </w:pPr>
            <w:proofErr w:type="spellStart"/>
            <w:r w:rsidRPr="002A0EBB">
              <w:rPr>
                <w:color w:val="000000"/>
              </w:rPr>
              <w:t>product_modify.php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2A0EBB" w:rsidRDefault="002A0EBB" w:rsidP="002A0EBB">
            <w:pPr>
              <w:jc w:val="center"/>
              <w:rPr>
                <w:rFonts w:hint="eastAsia"/>
                <w:color w:val="000000"/>
              </w:rPr>
            </w:pPr>
            <w:r>
              <w:rPr>
                <w:rFonts w:hint="eastAsia"/>
                <w:color w:val="000000"/>
              </w:rPr>
              <w:t>商品修改</w:t>
            </w:r>
          </w:p>
        </w:tc>
      </w:tr>
      <w:tr w:rsidR="002A0EBB" w:rsidTr="00245BC0">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2A0EBB" w:rsidRPr="002A0EBB" w:rsidRDefault="002A0EBB" w:rsidP="002A0EBB">
            <w:pPr>
              <w:jc w:val="center"/>
              <w:rPr>
                <w:color w:val="000000"/>
              </w:rPr>
            </w:pPr>
            <w:proofErr w:type="spellStart"/>
            <w:r w:rsidRPr="002A0EBB">
              <w:rPr>
                <w:color w:val="000000"/>
              </w:rPr>
              <w:t>sql.php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2A0EBB" w:rsidRDefault="002A0EBB" w:rsidP="002A0EBB">
            <w:pPr>
              <w:jc w:val="center"/>
              <w:rPr>
                <w:rFonts w:hint="eastAsia"/>
                <w:color w:val="000000"/>
              </w:rPr>
            </w:pPr>
            <w:r>
              <w:rPr>
                <w:rFonts w:hint="eastAsia"/>
                <w:color w:val="000000"/>
              </w:rPr>
              <w:t>链接数据库</w:t>
            </w:r>
          </w:p>
        </w:tc>
      </w:tr>
      <w:tr w:rsidR="002A0EBB" w:rsidTr="00245BC0">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2A0EBB" w:rsidRPr="002A0EBB" w:rsidRDefault="002A0EBB" w:rsidP="00245BC0">
            <w:pPr>
              <w:jc w:val="center"/>
              <w:rPr>
                <w:color w:val="000000"/>
              </w:rPr>
            </w:pPr>
            <w:proofErr w:type="spellStart"/>
            <w:r w:rsidRPr="002A0EBB">
              <w:rPr>
                <w:color w:val="000000"/>
              </w:rPr>
              <w:t>tz.php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2A0EBB" w:rsidRDefault="002A0EBB" w:rsidP="00245BC0">
            <w:pPr>
              <w:jc w:val="center"/>
              <w:rPr>
                <w:rFonts w:hint="eastAsia"/>
                <w:color w:val="000000"/>
              </w:rPr>
            </w:pPr>
            <w:r>
              <w:rPr>
                <w:rFonts w:hint="eastAsia"/>
                <w:color w:val="000000"/>
              </w:rPr>
              <w:t>添加商品</w:t>
            </w:r>
          </w:p>
        </w:tc>
      </w:tr>
      <w:tr w:rsidR="002A0EBB" w:rsidTr="00245BC0">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2A0EBB" w:rsidRPr="002A0EBB" w:rsidRDefault="002A0EBB" w:rsidP="00245BC0">
            <w:pPr>
              <w:jc w:val="center"/>
              <w:rPr>
                <w:color w:val="000000"/>
              </w:rPr>
            </w:pPr>
            <w:proofErr w:type="spellStart"/>
            <w:r w:rsidRPr="002A0EBB">
              <w:rPr>
                <w:color w:val="000000"/>
              </w:rPr>
              <w:t>user_cx.php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2A0EBB" w:rsidRDefault="002A0EBB" w:rsidP="00245BC0">
            <w:pPr>
              <w:jc w:val="center"/>
              <w:rPr>
                <w:rFonts w:hint="eastAsia"/>
                <w:color w:val="000000"/>
              </w:rPr>
            </w:pPr>
            <w:r>
              <w:rPr>
                <w:rFonts w:hint="eastAsia"/>
                <w:color w:val="000000"/>
              </w:rPr>
              <w:t>用户登录</w:t>
            </w:r>
          </w:p>
        </w:tc>
      </w:tr>
      <w:tr w:rsidR="002A0EBB" w:rsidTr="00245BC0">
        <w:trPr>
          <w:trHeight w:val="288"/>
          <w:jc w:val="center"/>
        </w:trPr>
        <w:tc>
          <w:tcPr>
            <w:tcW w:w="4261" w:type="dxa"/>
            <w:tcBorders>
              <w:top w:val="single" w:sz="8" w:space="0" w:color="4F81BD"/>
              <w:left w:val="single" w:sz="8" w:space="0" w:color="4F81BD"/>
              <w:bottom w:val="single" w:sz="8" w:space="0" w:color="4F81BD"/>
              <w:right w:val="dotted" w:sz="4" w:space="0" w:color="auto"/>
            </w:tcBorders>
            <w:shd w:val="clear" w:color="auto" w:fill="FFFFFF"/>
          </w:tcPr>
          <w:p w:rsidR="002A0EBB" w:rsidRPr="002A0EBB" w:rsidRDefault="002A0EBB" w:rsidP="00245BC0">
            <w:pPr>
              <w:jc w:val="center"/>
              <w:rPr>
                <w:color w:val="000000"/>
              </w:rPr>
            </w:pPr>
            <w:proofErr w:type="spellStart"/>
            <w:r w:rsidRPr="002A0EBB">
              <w:rPr>
                <w:color w:val="000000"/>
              </w:rPr>
              <w:t>user_zc.php</w:t>
            </w:r>
            <w:proofErr w:type="spellEnd"/>
          </w:p>
        </w:tc>
        <w:tc>
          <w:tcPr>
            <w:tcW w:w="4261" w:type="dxa"/>
            <w:tcBorders>
              <w:top w:val="single" w:sz="8" w:space="0" w:color="4F81BD"/>
              <w:left w:val="dotted" w:sz="4" w:space="0" w:color="auto"/>
              <w:bottom w:val="single" w:sz="8" w:space="0" w:color="4F81BD"/>
              <w:right w:val="single" w:sz="8" w:space="0" w:color="4F81BD"/>
            </w:tcBorders>
            <w:shd w:val="clear" w:color="auto" w:fill="FFFFFF"/>
          </w:tcPr>
          <w:p w:rsidR="002A0EBB" w:rsidRDefault="002A0EBB" w:rsidP="00245BC0">
            <w:pPr>
              <w:jc w:val="center"/>
              <w:rPr>
                <w:rFonts w:hint="eastAsia"/>
                <w:color w:val="000000"/>
              </w:rPr>
            </w:pPr>
            <w:r>
              <w:rPr>
                <w:rFonts w:hint="eastAsia"/>
                <w:color w:val="000000"/>
              </w:rPr>
              <w:t>用户注册</w:t>
            </w:r>
          </w:p>
        </w:tc>
      </w:tr>
    </w:tbl>
    <w:p w:rsidR="00A6357A" w:rsidRDefault="00A6357A">
      <w:pPr>
        <w:jc w:val="left"/>
      </w:pPr>
    </w:p>
    <w:sectPr w:rsidR="00A63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152E" w:rsidRDefault="008C152E" w:rsidP="000C4582">
      <w:r>
        <w:separator/>
      </w:r>
    </w:p>
  </w:endnote>
  <w:endnote w:type="continuationSeparator" w:id="0">
    <w:p w:rsidR="008C152E" w:rsidRDefault="008C152E" w:rsidP="000C4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152E" w:rsidRDefault="008C152E" w:rsidP="000C4582">
      <w:r>
        <w:separator/>
      </w:r>
    </w:p>
  </w:footnote>
  <w:footnote w:type="continuationSeparator" w:id="0">
    <w:p w:rsidR="008C152E" w:rsidRDefault="008C152E" w:rsidP="000C45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46C02"/>
    <w:multiLevelType w:val="hybridMultilevel"/>
    <w:tmpl w:val="ABCC1E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B3F2639"/>
    <w:multiLevelType w:val="hybridMultilevel"/>
    <w:tmpl w:val="29004BD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5A0661CB"/>
    <w:multiLevelType w:val="singleLevel"/>
    <w:tmpl w:val="5A0661CB"/>
    <w:lvl w:ilvl="0">
      <w:start w:val="1"/>
      <w:numFmt w:val="chineseCounting"/>
      <w:suff w:val="nothing"/>
      <w:lvlText w:val="%1、"/>
      <w:lvlJc w:val="left"/>
    </w:lvl>
  </w:abstractNum>
  <w:abstractNum w:abstractNumId="3">
    <w:nsid w:val="5A0C05AD"/>
    <w:multiLevelType w:val="multilevel"/>
    <w:tmpl w:val="5A0C05A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nsid w:val="5A2D4E5A"/>
    <w:multiLevelType w:val="singleLevel"/>
    <w:tmpl w:val="5A2D4E5A"/>
    <w:lvl w:ilvl="0">
      <w:start w:val="1"/>
      <w:numFmt w:val="decimal"/>
      <w:suff w:val="nothing"/>
      <w:lvlText w:val="（%1）"/>
      <w:lvlJc w:val="left"/>
    </w:lvl>
  </w:abstractNum>
  <w:abstractNum w:abstractNumId="5">
    <w:nsid w:val="5A2D5230"/>
    <w:multiLevelType w:val="singleLevel"/>
    <w:tmpl w:val="5A2D5230"/>
    <w:lvl w:ilvl="0">
      <w:start w:val="1"/>
      <w:numFmt w:val="decimal"/>
      <w:suff w:val="nothing"/>
      <w:lvlText w:val="（%1）"/>
      <w:lvlJc w:val="left"/>
    </w:lvl>
  </w:abstractNum>
  <w:abstractNum w:abstractNumId="6">
    <w:nsid w:val="5A2D52F1"/>
    <w:multiLevelType w:val="singleLevel"/>
    <w:tmpl w:val="5A2D52F1"/>
    <w:lvl w:ilvl="0">
      <w:start w:val="1"/>
      <w:numFmt w:val="bullet"/>
      <w:lvlText w:val=""/>
      <w:lvlJc w:val="left"/>
      <w:pPr>
        <w:ind w:left="420" w:hanging="420"/>
      </w:pPr>
      <w:rPr>
        <w:rFonts w:ascii="Wingdings" w:hAnsi="Wingdings" w:hint="default"/>
      </w:rPr>
    </w:lvl>
  </w:abstractNum>
  <w:abstractNum w:abstractNumId="7">
    <w:nsid w:val="5A2D5384"/>
    <w:multiLevelType w:val="singleLevel"/>
    <w:tmpl w:val="5A2D5384"/>
    <w:lvl w:ilvl="0">
      <w:start w:val="2"/>
      <w:numFmt w:val="decimal"/>
      <w:suff w:val="nothing"/>
      <w:lvlText w:val="（%1）"/>
      <w:lvlJc w:val="left"/>
    </w:lvl>
  </w:abstractNum>
  <w:abstractNum w:abstractNumId="8">
    <w:nsid w:val="5A30A35F"/>
    <w:multiLevelType w:val="singleLevel"/>
    <w:tmpl w:val="5A30A35F"/>
    <w:lvl w:ilvl="0">
      <w:start w:val="4"/>
      <w:numFmt w:val="decimal"/>
      <w:suff w:val="nothing"/>
      <w:lvlText w:val="（%1）"/>
      <w:lvlJc w:val="left"/>
    </w:lvl>
  </w:abstractNum>
  <w:abstractNum w:abstractNumId="9">
    <w:nsid w:val="79481409"/>
    <w:multiLevelType w:val="hybridMultilevel"/>
    <w:tmpl w:val="B6DC90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4"/>
  </w:num>
  <w:num w:numId="5">
    <w:abstractNumId w:val="9"/>
  </w:num>
  <w:num w:numId="6">
    <w:abstractNumId w:val="1"/>
  </w:num>
  <w:num w:numId="7">
    <w:abstractNumId w:val="5"/>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76C"/>
    <w:rsid w:val="000054B9"/>
    <w:rsid w:val="00022802"/>
    <w:rsid w:val="000370E3"/>
    <w:rsid w:val="00041100"/>
    <w:rsid w:val="00054C4B"/>
    <w:rsid w:val="000949D8"/>
    <w:rsid w:val="000B2CCE"/>
    <w:rsid w:val="000C29CF"/>
    <w:rsid w:val="000C2BC5"/>
    <w:rsid w:val="000C4582"/>
    <w:rsid w:val="000D0E1C"/>
    <w:rsid w:val="000E6534"/>
    <w:rsid w:val="000E7433"/>
    <w:rsid w:val="001303C3"/>
    <w:rsid w:val="00134F5D"/>
    <w:rsid w:val="00145F60"/>
    <w:rsid w:val="0017250F"/>
    <w:rsid w:val="00172A27"/>
    <w:rsid w:val="00173E66"/>
    <w:rsid w:val="00176DCB"/>
    <w:rsid w:val="00180737"/>
    <w:rsid w:val="001819F5"/>
    <w:rsid w:val="0018574D"/>
    <w:rsid w:val="001B2006"/>
    <w:rsid w:val="001B3414"/>
    <w:rsid w:val="001B56F1"/>
    <w:rsid w:val="001C5839"/>
    <w:rsid w:val="001D42D1"/>
    <w:rsid w:val="001D6306"/>
    <w:rsid w:val="00202E92"/>
    <w:rsid w:val="0020678C"/>
    <w:rsid w:val="00207C55"/>
    <w:rsid w:val="00222F2E"/>
    <w:rsid w:val="0023390D"/>
    <w:rsid w:val="00245F69"/>
    <w:rsid w:val="00247778"/>
    <w:rsid w:val="00262017"/>
    <w:rsid w:val="00283652"/>
    <w:rsid w:val="00286C22"/>
    <w:rsid w:val="00290DFF"/>
    <w:rsid w:val="002A0EBB"/>
    <w:rsid w:val="002C5B8A"/>
    <w:rsid w:val="002D2676"/>
    <w:rsid w:val="002D6278"/>
    <w:rsid w:val="002D7472"/>
    <w:rsid w:val="002E4BBE"/>
    <w:rsid w:val="002F3CB6"/>
    <w:rsid w:val="002F47BF"/>
    <w:rsid w:val="00302AB4"/>
    <w:rsid w:val="00310503"/>
    <w:rsid w:val="00317E75"/>
    <w:rsid w:val="00332038"/>
    <w:rsid w:val="00345081"/>
    <w:rsid w:val="003525C3"/>
    <w:rsid w:val="00357696"/>
    <w:rsid w:val="003A2FE6"/>
    <w:rsid w:val="003C0997"/>
    <w:rsid w:val="003C2AD7"/>
    <w:rsid w:val="003D520A"/>
    <w:rsid w:val="003D66B1"/>
    <w:rsid w:val="00402FD6"/>
    <w:rsid w:val="00426F7F"/>
    <w:rsid w:val="004460A9"/>
    <w:rsid w:val="00455C13"/>
    <w:rsid w:val="00461E17"/>
    <w:rsid w:val="004651AB"/>
    <w:rsid w:val="00471704"/>
    <w:rsid w:val="0049232A"/>
    <w:rsid w:val="00493FDC"/>
    <w:rsid w:val="004C017E"/>
    <w:rsid w:val="004D7768"/>
    <w:rsid w:val="004F7537"/>
    <w:rsid w:val="0051349D"/>
    <w:rsid w:val="00552084"/>
    <w:rsid w:val="0055776D"/>
    <w:rsid w:val="00586A22"/>
    <w:rsid w:val="005916F3"/>
    <w:rsid w:val="005C4AD4"/>
    <w:rsid w:val="005C651C"/>
    <w:rsid w:val="005E2080"/>
    <w:rsid w:val="005E7F1F"/>
    <w:rsid w:val="00612B45"/>
    <w:rsid w:val="006458E0"/>
    <w:rsid w:val="00651768"/>
    <w:rsid w:val="006570F3"/>
    <w:rsid w:val="006575C2"/>
    <w:rsid w:val="006652A7"/>
    <w:rsid w:val="00670A2E"/>
    <w:rsid w:val="00672AEC"/>
    <w:rsid w:val="00686AAC"/>
    <w:rsid w:val="006A099A"/>
    <w:rsid w:val="006A5694"/>
    <w:rsid w:val="006D1F3A"/>
    <w:rsid w:val="006E06B1"/>
    <w:rsid w:val="006F0224"/>
    <w:rsid w:val="007131E0"/>
    <w:rsid w:val="007170B0"/>
    <w:rsid w:val="007410F8"/>
    <w:rsid w:val="007552C2"/>
    <w:rsid w:val="00763AC0"/>
    <w:rsid w:val="00777CC6"/>
    <w:rsid w:val="007A5C2B"/>
    <w:rsid w:val="007B4FAA"/>
    <w:rsid w:val="007E44DD"/>
    <w:rsid w:val="007E7497"/>
    <w:rsid w:val="008172C2"/>
    <w:rsid w:val="0083298F"/>
    <w:rsid w:val="0083555A"/>
    <w:rsid w:val="0083726C"/>
    <w:rsid w:val="00841417"/>
    <w:rsid w:val="00847F17"/>
    <w:rsid w:val="008701DF"/>
    <w:rsid w:val="008841D3"/>
    <w:rsid w:val="00895546"/>
    <w:rsid w:val="00897EF8"/>
    <w:rsid w:val="008A687D"/>
    <w:rsid w:val="008A7E42"/>
    <w:rsid w:val="008B5D11"/>
    <w:rsid w:val="008C152E"/>
    <w:rsid w:val="008C2A5A"/>
    <w:rsid w:val="00926BA3"/>
    <w:rsid w:val="00935B5B"/>
    <w:rsid w:val="00944140"/>
    <w:rsid w:val="0095675A"/>
    <w:rsid w:val="00981040"/>
    <w:rsid w:val="00983E95"/>
    <w:rsid w:val="00992004"/>
    <w:rsid w:val="00993ABC"/>
    <w:rsid w:val="00994813"/>
    <w:rsid w:val="009A7418"/>
    <w:rsid w:val="009D777D"/>
    <w:rsid w:val="009E1241"/>
    <w:rsid w:val="00A42997"/>
    <w:rsid w:val="00A6357A"/>
    <w:rsid w:val="00A63983"/>
    <w:rsid w:val="00A843E7"/>
    <w:rsid w:val="00A93B55"/>
    <w:rsid w:val="00A95D80"/>
    <w:rsid w:val="00AD7255"/>
    <w:rsid w:val="00B1390E"/>
    <w:rsid w:val="00B16203"/>
    <w:rsid w:val="00B32C04"/>
    <w:rsid w:val="00B3702B"/>
    <w:rsid w:val="00B60A39"/>
    <w:rsid w:val="00B66792"/>
    <w:rsid w:val="00B824E3"/>
    <w:rsid w:val="00B87058"/>
    <w:rsid w:val="00BC5573"/>
    <w:rsid w:val="00BF6963"/>
    <w:rsid w:val="00C03BE6"/>
    <w:rsid w:val="00C10492"/>
    <w:rsid w:val="00C11686"/>
    <w:rsid w:val="00C15D3E"/>
    <w:rsid w:val="00C30D25"/>
    <w:rsid w:val="00C64061"/>
    <w:rsid w:val="00C67FBA"/>
    <w:rsid w:val="00C711B7"/>
    <w:rsid w:val="00C837CF"/>
    <w:rsid w:val="00C84DE6"/>
    <w:rsid w:val="00CA4FF6"/>
    <w:rsid w:val="00CF1732"/>
    <w:rsid w:val="00D1348C"/>
    <w:rsid w:val="00D554AA"/>
    <w:rsid w:val="00D80509"/>
    <w:rsid w:val="00D962BE"/>
    <w:rsid w:val="00DC5565"/>
    <w:rsid w:val="00DD578E"/>
    <w:rsid w:val="00DE5F67"/>
    <w:rsid w:val="00DF74D7"/>
    <w:rsid w:val="00E061B9"/>
    <w:rsid w:val="00E0656E"/>
    <w:rsid w:val="00E16F4F"/>
    <w:rsid w:val="00E24673"/>
    <w:rsid w:val="00E33E69"/>
    <w:rsid w:val="00E4422E"/>
    <w:rsid w:val="00E575A8"/>
    <w:rsid w:val="00E62818"/>
    <w:rsid w:val="00E66E10"/>
    <w:rsid w:val="00E75BE7"/>
    <w:rsid w:val="00E76276"/>
    <w:rsid w:val="00E839C5"/>
    <w:rsid w:val="00E90E18"/>
    <w:rsid w:val="00E932B5"/>
    <w:rsid w:val="00EB0D49"/>
    <w:rsid w:val="00ED5AE6"/>
    <w:rsid w:val="00ED7B6C"/>
    <w:rsid w:val="00EF18D0"/>
    <w:rsid w:val="00F17ABE"/>
    <w:rsid w:val="00F17F0D"/>
    <w:rsid w:val="00F21CA9"/>
    <w:rsid w:val="00F2379F"/>
    <w:rsid w:val="00F27805"/>
    <w:rsid w:val="00F319C9"/>
    <w:rsid w:val="00F3753D"/>
    <w:rsid w:val="00F62D7C"/>
    <w:rsid w:val="00F63CD9"/>
    <w:rsid w:val="00F73B8D"/>
    <w:rsid w:val="00FA0E33"/>
    <w:rsid w:val="011C63D3"/>
    <w:rsid w:val="05ED67DE"/>
    <w:rsid w:val="0F065C6A"/>
    <w:rsid w:val="12910A35"/>
    <w:rsid w:val="15C962FD"/>
    <w:rsid w:val="1C147098"/>
    <w:rsid w:val="1E2475E2"/>
    <w:rsid w:val="24D6453E"/>
    <w:rsid w:val="26F13875"/>
    <w:rsid w:val="2D542D74"/>
    <w:rsid w:val="2E9F7A54"/>
    <w:rsid w:val="32080FE5"/>
    <w:rsid w:val="44612264"/>
    <w:rsid w:val="47974EAF"/>
    <w:rsid w:val="502459FF"/>
    <w:rsid w:val="5092319C"/>
    <w:rsid w:val="57533B48"/>
    <w:rsid w:val="5C9B522E"/>
    <w:rsid w:val="5E3A4C84"/>
    <w:rsid w:val="5FC044E3"/>
    <w:rsid w:val="71E14461"/>
    <w:rsid w:val="79253D27"/>
    <w:rsid w:val="7ABB7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0E6534"/>
    <w:pPr>
      <w:keepNext/>
      <w:keepLines/>
      <w:spacing w:before="260" w:after="260" w:line="413"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pPr>
      <w:ind w:leftChars="400" w:left="840"/>
    </w:pPr>
  </w:style>
  <w:style w:type="paragraph" w:styleId="a3">
    <w:name w:val="footer"/>
    <w:basedOn w:val="a"/>
    <w:pPr>
      <w:tabs>
        <w:tab w:val="center" w:pos="4153"/>
        <w:tab w:val="right" w:pos="8306"/>
      </w:tabs>
      <w:snapToGrid w:val="0"/>
      <w:jc w:val="left"/>
    </w:pPr>
    <w:rPr>
      <w:rFonts w:ascii="Times New Roman" w:hAnsi="Times New Roman"/>
      <w:sz w:val="18"/>
      <w:szCs w:val="20"/>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sz w:val="18"/>
      <w:szCs w:val="20"/>
    </w:rPr>
  </w:style>
  <w:style w:type="paragraph" w:styleId="10">
    <w:name w:val="toc 1"/>
    <w:basedOn w:val="a"/>
    <w:next w:val="a"/>
    <w:uiPriority w:val="39"/>
  </w:style>
  <w:style w:type="paragraph" w:styleId="20">
    <w:name w:val="toc 2"/>
    <w:basedOn w:val="a"/>
    <w:next w:val="a"/>
    <w:uiPriority w:val="39"/>
    <w:qFormat/>
    <w:pPr>
      <w:ind w:leftChars="200" w:left="420"/>
    </w:pPr>
  </w:style>
  <w:style w:type="paragraph" w:styleId="a5">
    <w:name w:val="Normal (Web)"/>
    <w:basedOn w:val="a"/>
    <w:rPr>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rsid w:val="000C4582"/>
    <w:rPr>
      <w:sz w:val="18"/>
      <w:szCs w:val="18"/>
    </w:rPr>
  </w:style>
  <w:style w:type="character" w:customStyle="1" w:styleId="Char">
    <w:name w:val="批注框文本 Char"/>
    <w:basedOn w:val="a0"/>
    <w:link w:val="a7"/>
    <w:rsid w:val="000C4582"/>
    <w:rPr>
      <w:rFonts w:ascii="Calibri" w:hAnsi="Calibri"/>
      <w:kern w:val="2"/>
      <w:sz w:val="18"/>
      <w:szCs w:val="18"/>
    </w:rPr>
  </w:style>
  <w:style w:type="character" w:styleId="a8">
    <w:name w:val="Hyperlink"/>
    <w:basedOn w:val="a0"/>
    <w:uiPriority w:val="99"/>
    <w:unhideWhenUsed/>
    <w:rsid w:val="00C64061"/>
    <w:rPr>
      <w:color w:val="0563C1" w:themeColor="hyperlink"/>
      <w:u w:val="single"/>
    </w:rPr>
  </w:style>
  <w:style w:type="paragraph" w:styleId="a9">
    <w:name w:val="List Paragraph"/>
    <w:basedOn w:val="a"/>
    <w:uiPriority w:val="99"/>
    <w:unhideWhenUsed/>
    <w:rsid w:val="001303C3"/>
    <w:pPr>
      <w:ind w:firstLineChars="200" w:firstLine="420"/>
    </w:pPr>
  </w:style>
  <w:style w:type="paragraph" w:styleId="aa">
    <w:name w:val="Title"/>
    <w:basedOn w:val="a"/>
    <w:next w:val="a"/>
    <w:link w:val="Char0"/>
    <w:qFormat/>
    <w:rsid w:val="00C15D3E"/>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a"/>
    <w:rsid w:val="00C15D3E"/>
    <w:rPr>
      <w:rFonts w:asciiTheme="majorHAnsi" w:hAnsiTheme="majorHAnsi" w:cstheme="majorBidi"/>
      <w:b/>
      <w:bCs/>
      <w:kern w:val="2"/>
      <w:sz w:val="32"/>
      <w:szCs w:val="32"/>
    </w:rPr>
  </w:style>
  <w:style w:type="paragraph" w:customStyle="1" w:styleId="ab">
    <w:name w:val="正文 + 宋体"/>
    <w:basedOn w:val="a"/>
    <w:qFormat/>
    <w:rsid w:val="00455C13"/>
    <w:pPr>
      <w:ind w:firstLineChars="200" w:firstLine="420"/>
    </w:pPr>
    <w:rPr>
      <w:rFonts w:asciiTheme="minorHAnsi" w:eastAsiaTheme="minorEastAsia" w:hAnsiTheme="minorHAnsi" w:cstheme="minorBidi"/>
      <w:color w:val="262626"/>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0E6534"/>
    <w:pPr>
      <w:keepNext/>
      <w:keepLines/>
      <w:spacing w:before="260" w:after="260" w:line="413"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pPr>
      <w:ind w:leftChars="400" w:left="840"/>
    </w:pPr>
  </w:style>
  <w:style w:type="paragraph" w:styleId="a3">
    <w:name w:val="footer"/>
    <w:basedOn w:val="a"/>
    <w:pPr>
      <w:tabs>
        <w:tab w:val="center" w:pos="4153"/>
        <w:tab w:val="right" w:pos="8306"/>
      </w:tabs>
      <w:snapToGrid w:val="0"/>
      <w:jc w:val="left"/>
    </w:pPr>
    <w:rPr>
      <w:rFonts w:ascii="Times New Roman" w:hAnsi="Times New Roman"/>
      <w:sz w:val="18"/>
      <w:szCs w:val="20"/>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sz w:val="18"/>
      <w:szCs w:val="20"/>
    </w:rPr>
  </w:style>
  <w:style w:type="paragraph" w:styleId="10">
    <w:name w:val="toc 1"/>
    <w:basedOn w:val="a"/>
    <w:next w:val="a"/>
    <w:uiPriority w:val="39"/>
  </w:style>
  <w:style w:type="paragraph" w:styleId="20">
    <w:name w:val="toc 2"/>
    <w:basedOn w:val="a"/>
    <w:next w:val="a"/>
    <w:uiPriority w:val="39"/>
    <w:qFormat/>
    <w:pPr>
      <w:ind w:leftChars="200" w:left="420"/>
    </w:pPr>
  </w:style>
  <w:style w:type="paragraph" w:styleId="a5">
    <w:name w:val="Normal (Web)"/>
    <w:basedOn w:val="a"/>
    <w:rPr>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rsid w:val="000C4582"/>
    <w:rPr>
      <w:sz w:val="18"/>
      <w:szCs w:val="18"/>
    </w:rPr>
  </w:style>
  <w:style w:type="character" w:customStyle="1" w:styleId="Char">
    <w:name w:val="批注框文本 Char"/>
    <w:basedOn w:val="a0"/>
    <w:link w:val="a7"/>
    <w:rsid w:val="000C4582"/>
    <w:rPr>
      <w:rFonts w:ascii="Calibri" w:hAnsi="Calibri"/>
      <w:kern w:val="2"/>
      <w:sz w:val="18"/>
      <w:szCs w:val="18"/>
    </w:rPr>
  </w:style>
  <w:style w:type="character" w:styleId="a8">
    <w:name w:val="Hyperlink"/>
    <w:basedOn w:val="a0"/>
    <w:uiPriority w:val="99"/>
    <w:unhideWhenUsed/>
    <w:rsid w:val="00C64061"/>
    <w:rPr>
      <w:color w:val="0563C1" w:themeColor="hyperlink"/>
      <w:u w:val="single"/>
    </w:rPr>
  </w:style>
  <w:style w:type="paragraph" w:styleId="a9">
    <w:name w:val="List Paragraph"/>
    <w:basedOn w:val="a"/>
    <w:uiPriority w:val="99"/>
    <w:unhideWhenUsed/>
    <w:rsid w:val="001303C3"/>
    <w:pPr>
      <w:ind w:firstLineChars="200" w:firstLine="420"/>
    </w:pPr>
  </w:style>
  <w:style w:type="paragraph" w:styleId="aa">
    <w:name w:val="Title"/>
    <w:basedOn w:val="a"/>
    <w:next w:val="a"/>
    <w:link w:val="Char0"/>
    <w:qFormat/>
    <w:rsid w:val="00C15D3E"/>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a"/>
    <w:rsid w:val="00C15D3E"/>
    <w:rPr>
      <w:rFonts w:asciiTheme="majorHAnsi" w:hAnsiTheme="majorHAnsi" w:cstheme="majorBidi"/>
      <w:b/>
      <w:bCs/>
      <w:kern w:val="2"/>
      <w:sz w:val="32"/>
      <w:szCs w:val="32"/>
    </w:rPr>
  </w:style>
  <w:style w:type="paragraph" w:customStyle="1" w:styleId="ab">
    <w:name w:val="正文 + 宋体"/>
    <w:basedOn w:val="a"/>
    <w:qFormat/>
    <w:rsid w:val="00455C13"/>
    <w:pPr>
      <w:ind w:firstLineChars="200" w:firstLine="420"/>
    </w:pPr>
    <w:rPr>
      <w:rFonts w:asciiTheme="minorHAnsi" w:eastAsiaTheme="minorEastAsia" w:hAnsiTheme="minorHAnsi" w:cstheme="minorBidi"/>
      <w:color w:val="262626"/>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webSettings" Target="webSetting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Data" Target="diagrams/data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microsoft.com/office/2007/relationships/stylesWithEffects" Target="stylesWithEffects.xml"/><Relationship Id="rId15" Type="http://schemas.microsoft.com/office/2007/relationships/diagramDrawing" Target="diagrams/drawing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diagramColors" Target="diagrams/colors2.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Colors" Target="diagrams/colors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08\Desktop\&#27605;&#19994;&#35774;&#35745;\MobileShop&#21518;&#21488;-1510564310\Normal.w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94C83F-A16B-4A7D-9C2B-8564A116A91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713B3013-85F2-42C1-AFB4-AC848DE40994}">
      <dgm:prSet phldrT="[文本]"/>
      <dgm:spPr/>
      <dgm:t>
        <a:bodyPr/>
        <a:lstStyle/>
        <a:p>
          <a:r>
            <a:rPr lang="en-US" altLang="zh-CN"/>
            <a:t>MobileShop</a:t>
          </a:r>
        </a:p>
        <a:p>
          <a:r>
            <a:rPr lang="zh-CN" altLang="en-US"/>
            <a:t>买家</a:t>
          </a:r>
        </a:p>
      </dgm:t>
    </dgm:pt>
    <dgm:pt modelId="{D5522948-1A59-4E77-9215-D60EED2FE337}" type="parTrans" cxnId="{58C787D6-6AFA-446B-80D0-73A5FC6DF613}">
      <dgm:prSet/>
      <dgm:spPr/>
      <dgm:t>
        <a:bodyPr/>
        <a:lstStyle/>
        <a:p>
          <a:endParaRPr lang="zh-CN" altLang="en-US"/>
        </a:p>
      </dgm:t>
    </dgm:pt>
    <dgm:pt modelId="{8B7C392A-5653-4EDF-B5D5-AF50CB5F7B65}" type="sibTrans" cxnId="{58C787D6-6AFA-446B-80D0-73A5FC6DF613}">
      <dgm:prSet/>
      <dgm:spPr/>
      <dgm:t>
        <a:bodyPr/>
        <a:lstStyle/>
        <a:p>
          <a:endParaRPr lang="zh-CN" altLang="en-US"/>
        </a:p>
      </dgm:t>
    </dgm:pt>
    <dgm:pt modelId="{6CFD0B1D-C6B3-4CB0-865C-35467F30C6FE}">
      <dgm:prSet phldrT="[文本]"/>
      <dgm:spPr/>
      <dgm:t>
        <a:bodyPr/>
        <a:lstStyle/>
        <a:p>
          <a:r>
            <a:rPr lang="zh-CN" altLang="en-US"/>
            <a:t>首页</a:t>
          </a:r>
        </a:p>
      </dgm:t>
    </dgm:pt>
    <dgm:pt modelId="{DCA9FE1A-49E9-4BCA-BBE8-3C1B483F2DE8}" type="parTrans" cxnId="{2A906CDF-D1E3-4ED0-BC21-44F11DA88E0E}">
      <dgm:prSet/>
      <dgm:spPr/>
      <dgm:t>
        <a:bodyPr/>
        <a:lstStyle/>
        <a:p>
          <a:endParaRPr lang="zh-CN" altLang="en-US"/>
        </a:p>
      </dgm:t>
    </dgm:pt>
    <dgm:pt modelId="{B7A4750A-D0C8-41CD-8D54-3E01C42EEC62}" type="sibTrans" cxnId="{2A906CDF-D1E3-4ED0-BC21-44F11DA88E0E}">
      <dgm:prSet/>
      <dgm:spPr/>
      <dgm:t>
        <a:bodyPr/>
        <a:lstStyle/>
        <a:p>
          <a:endParaRPr lang="zh-CN" altLang="en-US"/>
        </a:p>
      </dgm:t>
    </dgm:pt>
    <dgm:pt modelId="{B47FD653-9B89-4BF3-BCDC-69D244563FA8}">
      <dgm:prSet phldrT="[文本]"/>
      <dgm:spPr/>
      <dgm:t>
        <a:bodyPr/>
        <a:lstStyle/>
        <a:p>
          <a:r>
            <a:rPr lang="zh-CN" altLang="en-US"/>
            <a:t>手机配件</a:t>
          </a:r>
          <a:r>
            <a:rPr lang="en-US" altLang="zh-CN"/>
            <a:t>(</a:t>
          </a:r>
          <a:r>
            <a:rPr lang="zh-CN" altLang="en-US"/>
            <a:t>耳机</a:t>
          </a:r>
          <a:r>
            <a:rPr lang="en-US" altLang="zh-CN"/>
            <a:t>)</a:t>
          </a:r>
          <a:endParaRPr lang="zh-CN" altLang="en-US"/>
        </a:p>
      </dgm:t>
    </dgm:pt>
    <dgm:pt modelId="{5CE8B2FF-90F3-46F3-883B-254503D6784E}" type="parTrans" cxnId="{E9861970-B987-4921-8CB6-FD66C5D5C524}">
      <dgm:prSet/>
      <dgm:spPr/>
      <dgm:t>
        <a:bodyPr/>
        <a:lstStyle/>
        <a:p>
          <a:endParaRPr lang="zh-CN" altLang="en-US"/>
        </a:p>
      </dgm:t>
    </dgm:pt>
    <dgm:pt modelId="{5C131706-A83D-4898-9CF8-371D32FB96C1}" type="sibTrans" cxnId="{E9861970-B987-4921-8CB6-FD66C5D5C524}">
      <dgm:prSet/>
      <dgm:spPr/>
      <dgm:t>
        <a:bodyPr/>
        <a:lstStyle/>
        <a:p>
          <a:endParaRPr lang="zh-CN" altLang="en-US"/>
        </a:p>
      </dgm:t>
    </dgm:pt>
    <dgm:pt modelId="{296F9BFA-8499-4427-9FCE-34755EBD7997}">
      <dgm:prSet phldrT="[文本]"/>
      <dgm:spPr/>
      <dgm:t>
        <a:bodyPr/>
        <a:lstStyle/>
        <a:p>
          <a:r>
            <a:rPr lang="zh-CN" altLang="en-US"/>
            <a:t>品牌</a:t>
          </a:r>
        </a:p>
      </dgm:t>
    </dgm:pt>
    <dgm:pt modelId="{9C27CC4D-F7ED-4160-A27F-A6934ECC3331}" type="parTrans" cxnId="{C7E016CB-ED40-4FE6-8BF1-E7E09CC2E121}">
      <dgm:prSet/>
      <dgm:spPr/>
      <dgm:t>
        <a:bodyPr/>
        <a:lstStyle/>
        <a:p>
          <a:endParaRPr lang="zh-CN" altLang="en-US"/>
        </a:p>
      </dgm:t>
    </dgm:pt>
    <dgm:pt modelId="{3499D1B2-577B-4C9D-A115-216E2BFAB9CF}" type="sibTrans" cxnId="{C7E016CB-ED40-4FE6-8BF1-E7E09CC2E121}">
      <dgm:prSet/>
      <dgm:spPr/>
      <dgm:t>
        <a:bodyPr/>
        <a:lstStyle/>
        <a:p>
          <a:endParaRPr lang="zh-CN" altLang="en-US"/>
        </a:p>
      </dgm:t>
    </dgm:pt>
    <dgm:pt modelId="{5F7D9427-AC54-4A68-8D1E-1EF71E8D4096}" type="pres">
      <dgm:prSet presAssocID="{2994C83F-A16B-4A7D-9C2B-8564A116A91A}" presName="Name0" presStyleCnt="0">
        <dgm:presLayoutVars>
          <dgm:chPref val="1"/>
          <dgm:dir/>
          <dgm:animOne val="branch"/>
          <dgm:animLvl val="lvl"/>
          <dgm:resizeHandles val="exact"/>
        </dgm:presLayoutVars>
      </dgm:prSet>
      <dgm:spPr/>
      <dgm:t>
        <a:bodyPr/>
        <a:lstStyle/>
        <a:p>
          <a:endParaRPr lang="zh-CN" altLang="en-US"/>
        </a:p>
      </dgm:t>
    </dgm:pt>
    <dgm:pt modelId="{C4DC1FE1-7D36-43EE-8E7F-B179EFD1C47F}" type="pres">
      <dgm:prSet presAssocID="{713B3013-85F2-42C1-AFB4-AC848DE40994}" presName="root1" presStyleCnt="0"/>
      <dgm:spPr/>
    </dgm:pt>
    <dgm:pt modelId="{DE70C013-9271-44C6-8D95-3905713B3379}" type="pres">
      <dgm:prSet presAssocID="{713B3013-85F2-42C1-AFB4-AC848DE40994}" presName="LevelOneTextNode" presStyleLbl="node0" presStyleIdx="0" presStyleCnt="1" custAng="5400000" custScaleX="79274" custScaleY="54706" custLinFactNeighborX="-98179" custLinFactNeighborY="1544">
        <dgm:presLayoutVars>
          <dgm:chPref val="3"/>
        </dgm:presLayoutVars>
      </dgm:prSet>
      <dgm:spPr/>
      <dgm:t>
        <a:bodyPr/>
        <a:lstStyle/>
        <a:p>
          <a:endParaRPr lang="zh-CN" altLang="en-US"/>
        </a:p>
      </dgm:t>
    </dgm:pt>
    <dgm:pt modelId="{6295ED2A-BB25-43D2-8FDF-EEAA94027F45}" type="pres">
      <dgm:prSet presAssocID="{713B3013-85F2-42C1-AFB4-AC848DE40994}" presName="level2hierChild" presStyleCnt="0"/>
      <dgm:spPr/>
    </dgm:pt>
    <dgm:pt modelId="{C5E7A754-F01C-40BE-80F4-0C1AF9618008}" type="pres">
      <dgm:prSet presAssocID="{DCA9FE1A-49E9-4BCA-BBE8-3C1B483F2DE8}" presName="conn2-1" presStyleLbl="parChTrans1D2" presStyleIdx="0" presStyleCnt="3"/>
      <dgm:spPr/>
      <dgm:t>
        <a:bodyPr/>
        <a:lstStyle/>
        <a:p>
          <a:endParaRPr lang="zh-CN" altLang="en-US"/>
        </a:p>
      </dgm:t>
    </dgm:pt>
    <dgm:pt modelId="{F32CF2CF-1245-42FB-B7FC-48C76A88CD43}" type="pres">
      <dgm:prSet presAssocID="{DCA9FE1A-49E9-4BCA-BBE8-3C1B483F2DE8}" presName="connTx" presStyleLbl="parChTrans1D2" presStyleIdx="0" presStyleCnt="3"/>
      <dgm:spPr/>
      <dgm:t>
        <a:bodyPr/>
        <a:lstStyle/>
        <a:p>
          <a:endParaRPr lang="zh-CN" altLang="en-US"/>
        </a:p>
      </dgm:t>
    </dgm:pt>
    <dgm:pt modelId="{3AEAF6B9-25C3-4783-88B4-5267A317010D}" type="pres">
      <dgm:prSet presAssocID="{6CFD0B1D-C6B3-4CB0-865C-35467F30C6FE}" presName="root2" presStyleCnt="0"/>
      <dgm:spPr/>
    </dgm:pt>
    <dgm:pt modelId="{59B6A6AF-8F62-4668-9532-2302D0854A51}" type="pres">
      <dgm:prSet presAssocID="{6CFD0B1D-C6B3-4CB0-865C-35467F30C6FE}" presName="LevelTwoTextNode" presStyleLbl="node2" presStyleIdx="0" presStyleCnt="3">
        <dgm:presLayoutVars>
          <dgm:chPref val="3"/>
        </dgm:presLayoutVars>
      </dgm:prSet>
      <dgm:spPr/>
      <dgm:t>
        <a:bodyPr/>
        <a:lstStyle/>
        <a:p>
          <a:endParaRPr lang="zh-CN" altLang="en-US"/>
        </a:p>
      </dgm:t>
    </dgm:pt>
    <dgm:pt modelId="{CAC6AA40-AB11-42ED-875D-D7604B099A39}" type="pres">
      <dgm:prSet presAssocID="{6CFD0B1D-C6B3-4CB0-865C-35467F30C6FE}" presName="level3hierChild" presStyleCnt="0"/>
      <dgm:spPr/>
    </dgm:pt>
    <dgm:pt modelId="{C859B782-63F4-4AB9-811D-5947EE422B62}" type="pres">
      <dgm:prSet presAssocID="{5CE8B2FF-90F3-46F3-883B-254503D6784E}" presName="conn2-1" presStyleLbl="parChTrans1D2" presStyleIdx="1" presStyleCnt="3"/>
      <dgm:spPr/>
      <dgm:t>
        <a:bodyPr/>
        <a:lstStyle/>
        <a:p>
          <a:endParaRPr lang="zh-CN" altLang="en-US"/>
        </a:p>
      </dgm:t>
    </dgm:pt>
    <dgm:pt modelId="{2E956AB2-EEED-4111-9643-D14F1CADA4F5}" type="pres">
      <dgm:prSet presAssocID="{5CE8B2FF-90F3-46F3-883B-254503D6784E}" presName="connTx" presStyleLbl="parChTrans1D2" presStyleIdx="1" presStyleCnt="3"/>
      <dgm:spPr/>
      <dgm:t>
        <a:bodyPr/>
        <a:lstStyle/>
        <a:p>
          <a:endParaRPr lang="zh-CN" altLang="en-US"/>
        </a:p>
      </dgm:t>
    </dgm:pt>
    <dgm:pt modelId="{570429E8-1894-4916-A8C0-44BFD9301407}" type="pres">
      <dgm:prSet presAssocID="{B47FD653-9B89-4BF3-BCDC-69D244563FA8}" presName="root2" presStyleCnt="0"/>
      <dgm:spPr/>
    </dgm:pt>
    <dgm:pt modelId="{C0A25042-3DA7-4B56-BB10-893C92C32D1C}" type="pres">
      <dgm:prSet presAssocID="{B47FD653-9B89-4BF3-BCDC-69D244563FA8}" presName="LevelTwoTextNode" presStyleLbl="node2" presStyleIdx="1" presStyleCnt="3">
        <dgm:presLayoutVars>
          <dgm:chPref val="3"/>
        </dgm:presLayoutVars>
      </dgm:prSet>
      <dgm:spPr/>
      <dgm:t>
        <a:bodyPr/>
        <a:lstStyle/>
        <a:p>
          <a:endParaRPr lang="zh-CN" altLang="en-US"/>
        </a:p>
      </dgm:t>
    </dgm:pt>
    <dgm:pt modelId="{479FB0F0-763E-4BDF-9DB2-4DA8601E9FC4}" type="pres">
      <dgm:prSet presAssocID="{B47FD653-9B89-4BF3-BCDC-69D244563FA8}" presName="level3hierChild" presStyleCnt="0"/>
      <dgm:spPr/>
    </dgm:pt>
    <dgm:pt modelId="{EC154CFD-4A14-42AC-8CB1-58EC9494D578}" type="pres">
      <dgm:prSet presAssocID="{9C27CC4D-F7ED-4160-A27F-A6934ECC3331}" presName="conn2-1" presStyleLbl="parChTrans1D2" presStyleIdx="2" presStyleCnt="3"/>
      <dgm:spPr/>
      <dgm:t>
        <a:bodyPr/>
        <a:lstStyle/>
        <a:p>
          <a:endParaRPr lang="zh-CN" altLang="en-US"/>
        </a:p>
      </dgm:t>
    </dgm:pt>
    <dgm:pt modelId="{53A8B869-8AFB-4E5B-9038-1ECA4D119930}" type="pres">
      <dgm:prSet presAssocID="{9C27CC4D-F7ED-4160-A27F-A6934ECC3331}" presName="connTx" presStyleLbl="parChTrans1D2" presStyleIdx="2" presStyleCnt="3"/>
      <dgm:spPr/>
      <dgm:t>
        <a:bodyPr/>
        <a:lstStyle/>
        <a:p>
          <a:endParaRPr lang="zh-CN" altLang="en-US"/>
        </a:p>
      </dgm:t>
    </dgm:pt>
    <dgm:pt modelId="{4F8ECBC2-5B5A-473D-8FDE-C74CF0089E27}" type="pres">
      <dgm:prSet presAssocID="{296F9BFA-8499-4427-9FCE-34755EBD7997}" presName="root2" presStyleCnt="0"/>
      <dgm:spPr/>
    </dgm:pt>
    <dgm:pt modelId="{A464B15B-CF56-4B8B-834F-FB52DF08DFB6}" type="pres">
      <dgm:prSet presAssocID="{296F9BFA-8499-4427-9FCE-34755EBD7997}" presName="LevelTwoTextNode" presStyleLbl="node2" presStyleIdx="2" presStyleCnt="3">
        <dgm:presLayoutVars>
          <dgm:chPref val="3"/>
        </dgm:presLayoutVars>
      </dgm:prSet>
      <dgm:spPr/>
      <dgm:t>
        <a:bodyPr/>
        <a:lstStyle/>
        <a:p>
          <a:endParaRPr lang="zh-CN" altLang="en-US"/>
        </a:p>
      </dgm:t>
    </dgm:pt>
    <dgm:pt modelId="{BB46FE59-E55B-4686-8916-2AA3FBCDFDC5}" type="pres">
      <dgm:prSet presAssocID="{296F9BFA-8499-4427-9FCE-34755EBD7997}" presName="level3hierChild" presStyleCnt="0"/>
      <dgm:spPr/>
    </dgm:pt>
  </dgm:ptLst>
  <dgm:cxnLst>
    <dgm:cxn modelId="{EEEE2DBF-50C0-4149-9881-70A339B4C26F}" type="presOf" srcId="{6CFD0B1D-C6B3-4CB0-865C-35467F30C6FE}" destId="{59B6A6AF-8F62-4668-9532-2302D0854A51}" srcOrd="0" destOrd="0" presId="urn:microsoft.com/office/officeart/2008/layout/HorizontalMultiLevelHierarchy"/>
    <dgm:cxn modelId="{9488A01A-B3B1-406D-8F2E-798075DCAE47}" type="presOf" srcId="{713B3013-85F2-42C1-AFB4-AC848DE40994}" destId="{DE70C013-9271-44C6-8D95-3905713B3379}" srcOrd="0" destOrd="0" presId="urn:microsoft.com/office/officeart/2008/layout/HorizontalMultiLevelHierarchy"/>
    <dgm:cxn modelId="{498CDA2B-59FB-413F-9E5C-977D3D51661C}" type="presOf" srcId="{296F9BFA-8499-4427-9FCE-34755EBD7997}" destId="{A464B15B-CF56-4B8B-834F-FB52DF08DFB6}" srcOrd="0" destOrd="0" presId="urn:microsoft.com/office/officeart/2008/layout/HorizontalMultiLevelHierarchy"/>
    <dgm:cxn modelId="{17202BF2-FC5C-448A-AED6-1DB06A6C1A82}" type="presOf" srcId="{2994C83F-A16B-4A7D-9C2B-8564A116A91A}" destId="{5F7D9427-AC54-4A68-8D1E-1EF71E8D4096}" srcOrd="0" destOrd="0" presId="urn:microsoft.com/office/officeart/2008/layout/HorizontalMultiLevelHierarchy"/>
    <dgm:cxn modelId="{90B2B4D5-66CB-44DA-A9C2-85EAC29FC6FC}" type="presOf" srcId="{9C27CC4D-F7ED-4160-A27F-A6934ECC3331}" destId="{53A8B869-8AFB-4E5B-9038-1ECA4D119930}" srcOrd="1" destOrd="0" presId="urn:microsoft.com/office/officeart/2008/layout/HorizontalMultiLevelHierarchy"/>
    <dgm:cxn modelId="{AAE08AF0-5D64-4BD3-A82B-05D03620BEF0}" type="presOf" srcId="{DCA9FE1A-49E9-4BCA-BBE8-3C1B483F2DE8}" destId="{F32CF2CF-1245-42FB-B7FC-48C76A88CD43}" srcOrd="1" destOrd="0" presId="urn:microsoft.com/office/officeart/2008/layout/HorizontalMultiLevelHierarchy"/>
    <dgm:cxn modelId="{C7E016CB-ED40-4FE6-8BF1-E7E09CC2E121}" srcId="{713B3013-85F2-42C1-AFB4-AC848DE40994}" destId="{296F9BFA-8499-4427-9FCE-34755EBD7997}" srcOrd="2" destOrd="0" parTransId="{9C27CC4D-F7ED-4160-A27F-A6934ECC3331}" sibTransId="{3499D1B2-577B-4C9D-A115-216E2BFAB9CF}"/>
    <dgm:cxn modelId="{E9861970-B987-4921-8CB6-FD66C5D5C524}" srcId="{713B3013-85F2-42C1-AFB4-AC848DE40994}" destId="{B47FD653-9B89-4BF3-BCDC-69D244563FA8}" srcOrd="1" destOrd="0" parTransId="{5CE8B2FF-90F3-46F3-883B-254503D6784E}" sibTransId="{5C131706-A83D-4898-9CF8-371D32FB96C1}"/>
    <dgm:cxn modelId="{0078133C-0CE0-4888-97A8-AD2B8015492F}" type="presOf" srcId="{DCA9FE1A-49E9-4BCA-BBE8-3C1B483F2DE8}" destId="{C5E7A754-F01C-40BE-80F4-0C1AF9618008}" srcOrd="0" destOrd="0" presId="urn:microsoft.com/office/officeart/2008/layout/HorizontalMultiLevelHierarchy"/>
    <dgm:cxn modelId="{9707DDBD-EB58-49E6-8DED-A43D339CBD92}" type="presOf" srcId="{5CE8B2FF-90F3-46F3-883B-254503D6784E}" destId="{2E956AB2-EEED-4111-9643-D14F1CADA4F5}" srcOrd="1" destOrd="0" presId="urn:microsoft.com/office/officeart/2008/layout/HorizontalMultiLevelHierarchy"/>
    <dgm:cxn modelId="{02AC3D27-D72F-4092-B539-117ACD62B5DF}" type="presOf" srcId="{9C27CC4D-F7ED-4160-A27F-A6934ECC3331}" destId="{EC154CFD-4A14-42AC-8CB1-58EC9494D578}" srcOrd="0" destOrd="0" presId="urn:microsoft.com/office/officeart/2008/layout/HorizontalMultiLevelHierarchy"/>
    <dgm:cxn modelId="{2A906CDF-D1E3-4ED0-BC21-44F11DA88E0E}" srcId="{713B3013-85F2-42C1-AFB4-AC848DE40994}" destId="{6CFD0B1D-C6B3-4CB0-865C-35467F30C6FE}" srcOrd="0" destOrd="0" parTransId="{DCA9FE1A-49E9-4BCA-BBE8-3C1B483F2DE8}" sibTransId="{B7A4750A-D0C8-41CD-8D54-3E01C42EEC62}"/>
    <dgm:cxn modelId="{6C079255-8477-46B7-A215-E7B9825F5C5C}" type="presOf" srcId="{B47FD653-9B89-4BF3-BCDC-69D244563FA8}" destId="{C0A25042-3DA7-4B56-BB10-893C92C32D1C}" srcOrd="0" destOrd="0" presId="urn:microsoft.com/office/officeart/2008/layout/HorizontalMultiLevelHierarchy"/>
    <dgm:cxn modelId="{3CBEA1A2-7377-4447-A2EB-E9CA4633A039}" type="presOf" srcId="{5CE8B2FF-90F3-46F3-883B-254503D6784E}" destId="{C859B782-63F4-4AB9-811D-5947EE422B62}" srcOrd="0" destOrd="0" presId="urn:microsoft.com/office/officeart/2008/layout/HorizontalMultiLevelHierarchy"/>
    <dgm:cxn modelId="{58C787D6-6AFA-446B-80D0-73A5FC6DF613}" srcId="{2994C83F-A16B-4A7D-9C2B-8564A116A91A}" destId="{713B3013-85F2-42C1-AFB4-AC848DE40994}" srcOrd="0" destOrd="0" parTransId="{D5522948-1A59-4E77-9215-D60EED2FE337}" sibTransId="{8B7C392A-5653-4EDF-B5D5-AF50CB5F7B65}"/>
    <dgm:cxn modelId="{F4D82611-E4F9-49E3-A65C-31C0900BE866}" type="presParOf" srcId="{5F7D9427-AC54-4A68-8D1E-1EF71E8D4096}" destId="{C4DC1FE1-7D36-43EE-8E7F-B179EFD1C47F}" srcOrd="0" destOrd="0" presId="urn:microsoft.com/office/officeart/2008/layout/HorizontalMultiLevelHierarchy"/>
    <dgm:cxn modelId="{FE6EB4BC-B971-43FB-87C2-F2004BA8A63A}" type="presParOf" srcId="{C4DC1FE1-7D36-43EE-8E7F-B179EFD1C47F}" destId="{DE70C013-9271-44C6-8D95-3905713B3379}" srcOrd="0" destOrd="0" presId="urn:microsoft.com/office/officeart/2008/layout/HorizontalMultiLevelHierarchy"/>
    <dgm:cxn modelId="{48C9B3E0-161C-4990-AE05-69AC0F5DCA4E}" type="presParOf" srcId="{C4DC1FE1-7D36-43EE-8E7F-B179EFD1C47F}" destId="{6295ED2A-BB25-43D2-8FDF-EEAA94027F45}" srcOrd="1" destOrd="0" presId="urn:microsoft.com/office/officeart/2008/layout/HorizontalMultiLevelHierarchy"/>
    <dgm:cxn modelId="{CBFD7653-A4D0-41B6-9CCA-2B726684DDC2}" type="presParOf" srcId="{6295ED2A-BB25-43D2-8FDF-EEAA94027F45}" destId="{C5E7A754-F01C-40BE-80F4-0C1AF9618008}" srcOrd="0" destOrd="0" presId="urn:microsoft.com/office/officeart/2008/layout/HorizontalMultiLevelHierarchy"/>
    <dgm:cxn modelId="{CEBF9617-0A55-4133-83A0-23EF3A03ECFF}" type="presParOf" srcId="{C5E7A754-F01C-40BE-80F4-0C1AF9618008}" destId="{F32CF2CF-1245-42FB-B7FC-48C76A88CD43}" srcOrd="0" destOrd="0" presId="urn:microsoft.com/office/officeart/2008/layout/HorizontalMultiLevelHierarchy"/>
    <dgm:cxn modelId="{058A1B46-1976-425D-B27D-095FF35BC12E}" type="presParOf" srcId="{6295ED2A-BB25-43D2-8FDF-EEAA94027F45}" destId="{3AEAF6B9-25C3-4783-88B4-5267A317010D}" srcOrd="1" destOrd="0" presId="urn:microsoft.com/office/officeart/2008/layout/HorizontalMultiLevelHierarchy"/>
    <dgm:cxn modelId="{FD539D82-81F0-4846-A869-9C0322350B49}" type="presParOf" srcId="{3AEAF6B9-25C3-4783-88B4-5267A317010D}" destId="{59B6A6AF-8F62-4668-9532-2302D0854A51}" srcOrd="0" destOrd="0" presId="urn:microsoft.com/office/officeart/2008/layout/HorizontalMultiLevelHierarchy"/>
    <dgm:cxn modelId="{E51F5EF4-08F7-4D69-BFF9-EF0F18F5EAA6}" type="presParOf" srcId="{3AEAF6B9-25C3-4783-88B4-5267A317010D}" destId="{CAC6AA40-AB11-42ED-875D-D7604B099A39}" srcOrd="1" destOrd="0" presId="urn:microsoft.com/office/officeart/2008/layout/HorizontalMultiLevelHierarchy"/>
    <dgm:cxn modelId="{67C192AA-1202-4082-83FB-FBE9C932D659}" type="presParOf" srcId="{6295ED2A-BB25-43D2-8FDF-EEAA94027F45}" destId="{C859B782-63F4-4AB9-811D-5947EE422B62}" srcOrd="2" destOrd="0" presId="urn:microsoft.com/office/officeart/2008/layout/HorizontalMultiLevelHierarchy"/>
    <dgm:cxn modelId="{2497696C-24A9-46AC-BC69-F844A92EF361}" type="presParOf" srcId="{C859B782-63F4-4AB9-811D-5947EE422B62}" destId="{2E956AB2-EEED-4111-9643-D14F1CADA4F5}" srcOrd="0" destOrd="0" presId="urn:microsoft.com/office/officeart/2008/layout/HorizontalMultiLevelHierarchy"/>
    <dgm:cxn modelId="{22459A28-D274-45E4-A967-044B98FE3068}" type="presParOf" srcId="{6295ED2A-BB25-43D2-8FDF-EEAA94027F45}" destId="{570429E8-1894-4916-A8C0-44BFD9301407}" srcOrd="3" destOrd="0" presId="urn:microsoft.com/office/officeart/2008/layout/HorizontalMultiLevelHierarchy"/>
    <dgm:cxn modelId="{D50F02AD-882F-499D-B3BF-0B134137FD7A}" type="presParOf" srcId="{570429E8-1894-4916-A8C0-44BFD9301407}" destId="{C0A25042-3DA7-4B56-BB10-893C92C32D1C}" srcOrd="0" destOrd="0" presId="urn:microsoft.com/office/officeart/2008/layout/HorizontalMultiLevelHierarchy"/>
    <dgm:cxn modelId="{8854CAAF-8C84-45A3-84B3-4851A99354D8}" type="presParOf" srcId="{570429E8-1894-4916-A8C0-44BFD9301407}" destId="{479FB0F0-763E-4BDF-9DB2-4DA8601E9FC4}" srcOrd="1" destOrd="0" presId="urn:microsoft.com/office/officeart/2008/layout/HorizontalMultiLevelHierarchy"/>
    <dgm:cxn modelId="{DA1D705F-B418-4447-935B-8DC95502060F}" type="presParOf" srcId="{6295ED2A-BB25-43D2-8FDF-EEAA94027F45}" destId="{EC154CFD-4A14-42AC-8CB1-58EC9494D578}" srcOrd="4" destOrd="0" presId="urn:microsoft.com/office/officeart/2008/layout/HorizontalMultiLevelHierarchy"/>
    <dgm:cxn modelId="{6DA7F420-BF30-40CE-A280-0EA4665AA064}" type="presParOf" srcId="{EC154CFD-4A14-42AC-8CB1-58EC9494D578}" destId="{53A8B869-8AFB-4E5B-9038-1ECA4D119930}" srcOrd="0" destOrd="0" presId="urn:microsoft.com/office/officeart/2008/layout/HorizontalMultiLevelHierarchy"/>
    <dgm:cxn modelId="{DAAD1EA6-B42B-4B15-B37E-3AFCB7272A45}" type="presParOf" srcId="{6295ED2A-BB25-43D2-8FDF-EEAA94027F45}" destId="{4F8ECBC2-5B5A-473D-8FDE-C74CF0089E27}" srcOrd="5" destOrd="0" presId="urn:microsoft.com/office/officeart/2008/layout/HorizontalMultiLevelHierarchy"/>
    <dgm:cxn modelId="{8D25B939-F151-4615-AD3F-52C146F4F2C7}" type="presParOf" srcId="{4F8ECBC2-5B5A-473D-8FDE-C74CF0089E27}" destId="{A464B15B-CF56-4B8B-834F-FB52DF08DFB6}" srcOrd="0" destOrd="0" presId="urn:microsoft.com/office/officeart/2008/layout/HorizontalMultiLevelHierarchy"/>
    <dgm:cxn modelId="{A0FCECBD-A5D6-420B-A2F2-5B2B8B1DD42B}" type="presParOf" srcId="{4F8ECBC2-5B5A-473D-8FDE-C74CF0089E27}" destId="{BB46FE59-E55B-4686-8916-2AA3FBCDFDC5}"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994C83F-A16B-4A7D-9C2B-8564A116A91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713B3013-85F2-42C1-AFB4-AC848DE40994}">
      <dgm:prSet phldrT="[文本]"/>
      <dgm:spPr/>
      <dgm:t>
        <a:bodyPr/>
        <a:lstStyle/>
        <a:p>
          <a:r>
            <a:rPr lang="en-US" altLang="zh-CN"/>
            <a:t>MobileShop</a:t>
          </a:r>
        </a:p>
        <a:p>
          <a:r>
            <a:rPr lang="zh-CN" altLang="en-US"/>
            <a:t>卖家（后台管理）</a:t>
          </a:r>
        </a:p>
      </dgm:t>
    </dgm:pt>
    <dgm:pt modelId="{D5522948-1A59-4E77-9215-D60EED2FE337}" type="parTrans" cxnId="{58C787D6-6AFA-446B-80D0-73A5FC6DF613}">
      <dgm:prSet/>
      <dgm:spPr/>
      <dgm:t>
        <a:bodyPr/>
        <a:lstStyle/>
        <a:p>
          <a:endParaRPr lang="zh-CN" altLang="en-US"/>
        </a:p>
      </dgm:t>
    </dgm:pt>
    <dgm:pt modelId="{8B7C392A-5653-4EDF-B5D5-AF50CB5F7B65}" type="sibTrans" cxnId="{58C787D6-6AFA-446B-80D0-73A5FC6DF613}">
      <dgm:prSet/>
      <dgm:spPr/>
      <dgm:t>
        <a:bodyPr/>
        <a:lstStyle/>
        <a:p>
          <a:endParaRPr lang="zh-CN" altLang="en-US"/>
        </a:p>
      </dgm:t>
    </dgm:pt>
    <dgm:pt modelId="{6CFD0B1D-C6B3-4CB0-865C-35467F30C6FE}">
      <dgm:prSet phldrT="[文本]"/>
      <dgm:spPr/>
      <dgm:t>
        <a:bodyPr/>
        <a:lstStyle/>
        <a:p>
          <a:r>
            <a:rPr lang="zh-CN" altLang="en-US"/>
            <a:t>已卖出的商品</a:t>
          </a:r>
        </a:p>
      </dgm:t>
    </dgm:pt>
    <dgm:pt modelId="{DCA9FE1A-49E9-4BCA-BBE8-3C1B483F2DE8}" type="parTrans" cxnId="{2A906CDF-D1E3-4ED0-BC21-44F11DA88E0E}">
      <dgm:prSet/>
      <dgm:spPr/>
      <dgm:t>
        <a:bodyPr/>
        <a:lstStyle/>
        <a:p>
          <a:endParaRPr lang="zh-CN" altLang="en-US"/>
        </a:p>
      </dgm:t>
    </dgm:pt>
    <dgm:pt modelId="{B7A4750A-D0C8-41CD-8D54-3E01C42EEC62}" type="sibTrans" cxnId="{2A906CDF-D1E3-4ED0-BC21-44F11DA88E0E}">
      <dgm:prSet/>
      <dgm:spPr/>
      <dgm:t>
        <a:bodyPr/>
        <a:lstStyle/>
        <a:p>
          <a:endParaRPr lang="zh-CN" altLang="en-US"/>
        </a:p>
      </dgm:t>
    </dgm:pt>
    <dgm:pt modelId="{B47FD653-9B89-4BF3-BCDC-69D244563FA8}">
      <dgm:prSet phldrT="[文本]"/>
      <dgm:spPr/>
      <dgm:t>
        <a:bodyPr/>
        <a:lstStyle/>
        <a:p>
          <a:r>
            <a:rPr lang="zh-CN" altLang="en-US"/>
            <a:t>出售中的商品</a:t>
          </a:r>
        </a:p>
      </dgm:t>
    </dgm:pt>
    <dgm:pt modelId="{5CE8B2FF-90F3-46F3-883B-254503D6784E}" type="parTrans" cxnId="{E9861970-B987-4921-8CB6-FD66C5D5C524}">
      <dgm:prSet/>
      <dgm:spPr/>
      <dgm:t>
        <a:bodyPr/>
        <a:lstStyle/>
        <a:p>
          <a:endParaRPr lang="zh-CN" altLang="en-US"/>
        </a:p>
      </dgm:t>
    </dgm:pt>
    <dgm:pt modelId="{5C131706-A83D-4898-9CF8-371D32FB96C1}" type="sibTrans" cxnId="{E9861970-B987-4921-8CB6-FD66C5D5C524}">
      <dgm:prSet/>
      <dgm:spPr/>
      <dgm:t>
        <a:bodyPr/>
        <a:lstStyle/>
        <a:p>
          <a:endParaRPr lang="zh-CN" altLang="en-US"/>
        </a:p>
      </dgm:t>
    </dgm:pt>
    <dgm:pt modelId="{296F9BFA-8499-4427-9FCE-34755EBD7997}">
      <dgm:prSet phldrT="[文本]"/>
      <dgm:spPr/>
      <dgm:t>
        <a:bodyPr/>
        <a:lstStyle/>
        <a:p>
          <a:r>
            <a:rPr lang="zh-CN" altLang="en-US"/>
            <a:t>发布商品</a:t>
          </a:r>
        </a:p>
      </dgm:t>
    </dgm:pt>
    <dgm:pt modelId="{3499D1B2-577B-4C9D-A115-216E2BFAB9CF}" type="sibTrans" cxnId="{C7E016CB-ED40-4FE6-8BF1-E7E09CC2E121}">
      <dgm:prSet/>
      <dgm:spPr/>
      <dgm:t>
        <a:bodyPr/>
        <a:lstStyle/>
        <a:p>
          <a:endParaRPr lang="zh-CN" altLang="en-US"/>
        </a:p>
      </dgm:t>
    </dgm:pt>
    <dgm:pt modelId="{9C27CC4D-F7ED-4160-A27F-A6934ECC3331}" type="parTrans" cxnId="{C7E016CB-ED40-4FE6-8BF1-E7E09CC2E121}">
      <dgm:prSet/>
      <dgm:spPr/>
      <dgm:t>
        <a:bodyPr/>
        <a:lstStyle/>
        <a:p>
          <a:endParaRPr lang="zh-CN" altLang="en-US"/>
        </a:p>
      </dgm:t>
    </dgm:pt>
    <dgm:pt modelId="{5F7D9427-AC54-4A68-8D1E-1EF71E8D4096}" type="pres">
      <dgm:prSet presAssocID="{2994C83F-A16B-4A7D-9C2B-8564A116A91A}" presName="Name0" presStyleCnt="0">
        <dgm:presLayoutVars>
          <dgm:chPref val="1"/>
          <dgm:dir/>
          <dgm:animOne val="branch"/>
          <dgm:animLvl val="lvl"/>
          <dgm:resizeHandles val="exact"/>
        </dgm:presLayoutVars>
      </dgm:prSet>
      <dgm:spPr/>
      <dgm:t>
        <a:bodyPr/>
        <a:lstStyle/>
        <a:p>
          <a:endParaRPr lang="zh-CN" altLang="en-US"/>
        </a:p>
      </dgm:t>
    </dgm:pt>
    <dgm:pt modelId="{C4DC1FE1-7D36-43EE-8E7F-B179EFD1C47F}" type="pres">
      <dgm:prSet presAssocID="{713B3013-85F2-42C1-AFB4-AC848DE40994}" presName="root1" presStyleCnt="0"/>
      <dgm:spPr/>
    </dgm:pt>
    <dgm:pt modelId="{DE70C013-9271-44C6-8D95-3905713B3379}" type="pres">
      <dgm:prSet presAssocID="{713B3013-85F2-42C1-AFB4-AC848DE40994}" presName="LevelOneTextNode" presStyleLbl="node0" presStyleIdx="0" presStyleCnt="1" custAng="5400000" custScaleX="79274" custScaleY="54706" custLinFactNeighborX="-98179" custLinFactNeighborY="1544">
        <dgm:presLayoutVars>
          <dgm:chPref val="3"/>
        </dgm:presLayoutVars>
      </dgm:prSet>
      <dgm:spPr/>
      <dgm:t>
        <a:bodyPr/>
        <a:lstStyle/>
        <a:p>
          <a:endParaRPr lang="zh-CN" altLang="en-US"/>
        </a:p>
      </dgm:t>
    </dgm:pt>
    <dgm:pt modelId="{6295ED2A-BB25-43D2-8FDF-EEAA94027F45}" type="pres">
      <dgm:prSet presAssocID="{713B3013-85F2-42C1-AFB4-AC848DE40994}" presName="level2hierChild" presStyleCnt="0"/>
      <dgm:spPr/>
    </dgm:pt>
    <dgm:pt modelId="{C5E7A754-F01C-40BE-80F4-0C1AF9618008}" type="pres">
      <dgm:prSet presAssocID="{DCA9FE1A-49E9-4BCA-BBE8-3C1B483F2DE8}" presName="conn2-1" presStyleLbl="parChTrans1D2" presStyleIdx="0" presStyleCnt="3"/>
      <dgm:spPr/>
      <dgm:t>
        <a:bodyPr/>
        <a:lstStyle/>
        <a:p>
          <a:endParaRPr lang="zh-CN" altLang="en-US"/>
        </a:p>
      </dgm:t>
    </dgm:pt>
    <dgm:pt modelId="{F32CF2CF-1245-42FB-B7FC-48C76A88CD43}" type="pres">
      <dgm:prSet presAssocID="{DCA9FE1A-49E9-4BCA-BBE8-3C1B483F2DE8}" presName="connTx" presStyleLbl="parChTrans1D2" presStyleIdx="0" presStyleCnt="3"/>
      <dgm:spPr/>
      <dgm:t>
        <a:bodyPr/>
        <a:lstStyle/>
        <a:p>
          <a:endParaRPr lang="zh-CN" altLang="en-US"/>
        </a:p>
      </dgm:t>
    </dgm:pt>
    <dgm:pt modelId="{3AEAF6B9-25C3-4783-88B4-5267A317010D}" type="pres">
      <dgm:prSet presAssocID="{6CFD0B1D-C6B3-4CB0-865C-35467F30C6FE}" presName="root2" presStyleCnt="0"/>
      <dgm:spPr/>
    </dgm:pt>
    <dgm:pt modelId="{59B6A6AF-8F62-4668-9532-2302D0854A51}" type="pres">
      <dgm:prSet presAssocID="{6CFD0B1D-C6B3-4CB0-865C-35467F30C6FE}" presName="LevelTwoTextNode" presStyleLbl="node2" presStyleIdx="0" presStyleCnt="3">
        <dgm:presLayoutVars>
          <dgm:chPref val="3"/>
        </dgm:presLayoutVars>
      </dgm:prSet>
      <dgm:spPr/>
      <dgm:t>
        <a:bodyPr/>
        <a:lstStyle/>
        <a:p>
          <a:endParaRPr lang="zh-CN" altLang="en-US"/>
        </a:p>
      </dgm:t>
    </dgm:pt>
    <dgm:pt modelId="{CAC6AA40-AB11-42ED-875D-D7604B099A39}" type="pres">
      <dgm:prSet presAssocID="{6CFD0B1D-C6B3-4CB0-865C-35467F30C6FE}" presName="level3hierChild" presStyleCnt="0"/>
      <dgm:spPr/>
    </dgm:pt>
    <dgm:pt modelId="{C859B782-63F4-4AB9-811D-5947EE422B62}" type="pres">
      <dgm:prSet presAssocID="{5CE8B2FF-90F3-46F3-883B-254503D6784E}" presName="conn2-1" presStyleLbl="parChTrans1D2" presStyleIdx="1" presStyleCnt="3"/>
      <dgm:spPr/>
      <dgm:t>
        <a:bodyPr/>
        <a:lstStyle/>
        <a:p>
          <a:endParaRPr lang="zh-CN" altLang="en-US"/>
        </a:p>
      </dgm:t>
    </dgm:pt>
    <dgm:pt modelId="{2E956AB2-EEED-4111-9643-D14F1CADA4F5}" type="pres">
      <dgm:prSet presAssocID="{5CE8B2FF-90F3-46F3-883B-254503D6784E}" presName="connTx" presStyleLbl="parChTrans1D2" presStyleIdx="1" presStyleCnt="3"/>
      <dgm:spPr/>
      <dgm:t>
        <a:bodyPr/>
        <a:lstStyle/>
        <a:p>
          <a:endParaRPr lang="zh-CN" altLang="en-US"/>
        </a:p>
      </dgm:t>
    </dgm:pt>
    <dgm:pt modelId="{570429E8-1894-4916-A8C0-44BFD9301407}" type="pres">
      <dgm:prSet presAssocID="{B47FD653-9B89-4BF3-BCDC-69D244563FA8}" presName="root2" presStyleCnt="0"/>
      <dgm:spPr/>
    </dgm:pt>
    <dgm:pt modelId="{C0A25042-3DA7-4B56-BB10-893C92C32D1C}" type="pres">
      <dgm:prSet presAssocID="{B47FD653-9B89-4BF3-BCDC-69D244563FA8}" presName="LevelTwoTextNode" presStyleLbl="node2" presStyleIdx="1" presStyleCnt="3">
        <dgm:presLayoutVars>
          <dgm:chPref val="3"/>
        </dgm:presLayoutVars>
      </dgm:prSet>
      <dgm:spPr/>
      <dgm:t>
        <a:bodyPr/>
        <a:lstStyle/>
        <a:p>
          <a:endParaRPr lang="zh-CN" altLang="en-US"/>
        </a:p>
      </dgm:t>
    </dgm:pt>
    <dgm:pt modelId="{479FB0F0-763E-4BDF-9DB2-4DA8601E9FC4}" type="pres">
      <dgm:prSet presAssocID="{B47FD653-9B89-4BF3-BCDC-69D244563FA8}" presName="level3hierChild" presStyleCnt="0"/>
      <dgm:spPr/>
    </dgm:pt>
    <dgm:pt modelId="{EC154CFD-4A14-42AC-8CB1-58EC9494D578}" type="pres">
      <dgm:prSet presAssocID="{9C27CC4D-F7ED-4160-A27F-A6934ECC3331}" presName="conn2-1" presStyleLbl="parChTrans1D2" presStyleIdx="2" presStyleCnt="3"/>
      <dgm:spPr/>
      <dgm:t>
        <a:bodyPr/>
        <a:lstStyle/>
        <a:p>
          <a:endParaRPr lang="zh-CN" altLang="en-US"/>
        </a:p>
      </dgm:t>
    </dgm:pt>
    <dgm:pt modelId="{53A8B869-8AFB-4E5B-9038-1ECA4D119930}" type="pres">
      <dgm:prSet presAssocID="{9C27CC4D-F7ED-4160-A27F-A6934ECC3331}" presName="connTx" presStyleLbl="parChTrans1D2" presStyleIdx="2" presStyleCnt="3"/>
      <dgm:spPr/>
      <dgm:t>
        <a:bodyPr/>
        <a:lstStyle/>
        <a:p>
          <a:endParaRPr lang="zh-CN" altLang="en-US"/>
        </a:p>
      </dgm:t>
    </dgm:pt>
    <dgm:pt modelId="{4F8ECBC2-5B5A-473D-8FDE-C74CF0089E27}" type="pres">
      <dgm:prSet presAssocID="{296F9BFA-8499-4427-9FCE-34755EBD7997}" presName="root2" presStyleCnt="0"/>
      <dgm:spPr/>
    </dgm:pt>
    <dgm:pt modelId="{A464B15B-CF56-4B8B-834F-FB52DF08DFB6}" type="pres">
      <dgm:prSet presAssocID="{296F9BFA-8499-4427-9FCE-34755EBD7997}" presName="LevelTwoTextNode" presStyleLbl="node2" presStyleIdx="2" presStyleCnt="3">
        <dgm:presLayoutVars>
          <dgm:chPref val="3"/>
        </dgm:presLayoutVars>
      </dgm:prSet>
      <dgm:spPr/>
      <dgm:t>
        <a:bodyPr/>
        <a:lstStyle/>
        <a:p>
          <a:endParaRPr lang="zh-CN" altLang="en-US"/>
        </a:p>
      </dgm:t>
    </dgm:pt>
    <dgm:pt modelId="{BB46FE59-E55B-4686-8916-2AA3FBCDFDC5}" type="pres">
      <dgm:prSet presAssocID="{296F9BFA-8499-4427-9FCE-34755EBD7997}" presName="level3hierChild" presStyleCnt="0"/>
      <dgm:spPr/>
    </dgm:pt>
  </dgm:ptLst>
  <dgm:cxnLst>
    <dgm:cxn modelId="{BB030728-53BB-4247-9E5A-966D49EF8D8A}" type="presOf" srcId="{2994C83F-A16B-4A7D-9C2B-8564A116A91A}" destId="{5F7D9427-AC54-4A68-8D1E-1EF71E8D4096}" srcOrd="0" destOrd="0" presId="urn:microsoft.com/office/officeart/2008/layout/HorizontalMultiLevelHierarchy"/>
    <dgm:cxn modelId="{D8A96FF9-7FDE-47DC-9B08-D7EA70610A8E}" type="presOf" srcId="{6CFD0B1D-C6B3-4CB0-865C-35467F30C6FE}" destId="{59B6A6AF-8F62-4668-9532-2302D0854A51}" srcOrd="0" destOrd="0" presId="urn:microsoft.com/office/officeart/2008/layout/HorizontalMultiLevelHierarchy"/>
    <dgm:cxn modelId="{2A906CDF-D1E3-4ED0-BC21-44F11DA88E0E}" srcId="{713B3013-85F2-42C1-AFB4-AC848DE40994}" destId="{6CFD0B1D-C6B3-4CB0-865C-35467F30C6FE}" srcOrd="0" destOrd="0" parTransId="{DCA9FE1A-49E9-4BCA-BBE8-3C1B483F2DE8}" sibTransId="{B7A4750A-D0C8-41CD-8D54-3E01C42EEC62}"/>
    <dgm:cxn modelId="{EF9C4216-DD78-40DB-9C5A-7361180DB75B}" type="presOf" srcId="{9C27CC4D-F7ED-4160-A27F-A6934ECC3331}" destId="{53A8B869-8AFB-4E5B-9038-1ECA4D119930}" srcOrd="1" destOrd="0" presId="urn:microsoft.com/office/officeart/2008/layout/HorizontalMultiLevelHierarchy"/>
    <dgm:cxn modelId="{C7E016CB-ED40-4FE6-8BF1-E7E09CC2E121}" srcId="{713B3013-85F2-42C1-AFB4-AC848DE40994}" destId="{296F9BFA-8499-4427-9FCE-34755EBD7997}" srcOrd="2" destOrd="0" parTransId="{9C27CC4D-F7ED-4160-A27F-A6934ECC3331}" sibTransId="{3499D1B2-577B-4C9D-A115-216E2BFAB9CF}"/>
    <dgm:cxn modelId="{56C141B3-78B9-45A2-81F2-3FADF4F60AEF}" type="presOf" srcId="{DCA9FE1A-49E9-4BCA-BBE8-3C1B483F2DE8}" destId="{C5E7A754-F01C-40BE-80F4-0C1AF9618008}" srcOrd="0" destOrd="0" presId="urn:microsoft.com/office/officeart/2008/layout/HorizontalMultiLevelHierarchy"/>
    <dgm:cxn modelId="{04BDEE6A-975F-4F63-9202-DEC1B99C81B7}" type="presOf" srcId="{9C27CC4D-F7ED-4160-A27F-A6934ECC3331}" destId="{EC154CFD-4A14-42AC-8CB1-58EC9494D578}" srcOrd="0" destOrd="0" presId="urn:microsoft.com/office/officeart/2008/layout/HorizontalMultiLevelHierarchy"/>
    <dgm:cxn modelId="{22EBE8B3-A7B5-41CB-9AA1-AB291B185C67}" type="presOf" srcId="{5CE8B2FF-90F3-46F3-883B-254503D6784E}" destId="{2E956AB2-EEED-4111-9643-D14F1CADA4F5}" srcOrd="1" destOrd="0" presId="urn:microsoft.com/office/officeart/2008/layout/HorizontalMultiLevelHierarchy"/>
    <dgm:cxn modelId="{50ACF7D1-7CC2-4664-A8C8-407EB540D870}" type="presOf" srcId="{296F9BFA-8499-4427-9FCE-34755EBD7997}" destId="{A464B15B-CF56-4B8B-834F-FB52DF08DFB6}" srcOrd="0" destOrd="0" presId="urn:microsoft.com/office/officeart/2008/layout/HorizontalMultiLevelHierarchy"/>
    <dgm:cxn modelId="{7D0F19E6-67E0-4CBA-B125-8D42B821CF93}" type="presOf" srcId="{B47FD653-9B89-4BF3-BCDC-69D244563FA8}" destId="{C0A25042-3DA7-4B56-BB10-893C92C32D1C}" srcOrd="0" destOrd="0" presId="urn:microsoft.com/office/officeart/2008/layout/HorizontalMultiLevelHierarchy"/>
    <dgm:cxn modelId="{C2AB4F76-20C0-4D3D-86A8-439634CB5F26}" type="presOf" srcId="{DCA9FE1A-49E9-4BCA-BBE8-3C1B483F2DE8}" destId="{F32CF2CF-1245-42FB-B7FC-48C76A88CD43}" srcOrd="1" destOrd="0" presId="urn:microsoft.com/office/officeart/2008/layout/HorizontalMultiLevelHierarchy"/>
    <dgm:cxn modelId="{E9861970-B987-4921-8CB6-FD66C5D5C524}" srcId="{713B3013-85F2-42C1-AFB4-AC848DE40994}" destId="{B47FD653-9B89-4BF3-BCDC-69D244563FA8}" srcOrd="1" destOrd="0" parTransId="{5CE8B2FF-90F3-46F3-883B-254503D6784E}" sibTransId="{5C131706-A83D-4898-9CF8-371D32FB96C1}"/>
    <dgm:cxn modelId="{22A5C2E2-BB70-475E-80F1-36BC392C76D5}" type="presOf" srcId="{5CE8B2FF-90F3-46F3-883B-254503D6784E}" destId="{C859B782-63F4-4AB9-811D-5947EE422B62}" srcOrd="0" destOrd="0" presId="urn:microsoft.com/office/officeart/2008/layout/HorizontalMultiLevelHierarchy"/>
    <dgm:cxn modelId="{58C787D6-6AFA-446B-80D0-73A5FC6DF613}" srcId="{2994C83F-A16B-4A7D-9C2B-8564A116A91A}" destId="{713B3013-85F2-42C1-AFB4-AC848DE40994}" srcOrd="0" destOrd="0" parTransId="{D5522948-1A59-4E77-9215-D60EED2FE337}" sibTransId="{8B7C392A-5653-4EDF-B5D5-AF50CB5F7B65}"/>
    <dgm:cxn modelId="{3ABE6D2D-7ACD-45D2-987A-B1C6BE422DFF}" type="presOf" srcId="{713B3013-85F2-42C1-AFB4-AC848DE40994}" destId="{DE70C013-9271-44C6-8D95-3905713B3379}" srcOrd="0" destOrd="0" presId="urn:microsoft.com/office/officeart/2008/layout/HorizontalMultiLevelHierarchy"/>
    <dgm:cxn modelId="{D98EF575-E181-410A-8D32-66265AF2CAC4}" type="presParOf" srcId="{5F7D9427-AC54-4A68-8D1E-1EF71E8D4096}" destId="{C4DC1FE1-7D36-43EE-8E7F-B179EFD1C47F}" srcOrd="0" destOrd="0" presId="urn:microsoft.com/office/officeart/2008/layout/HorizontalMultiLevelHierarchy"/>
    <dgm:cxn modelId="{5AD80A4C-E630-4CE4-9820-E33A9128C152}" type="presParOf" srcId="{C4DC1FE1-7D36-43EE-8E7F-B179EFD1C47F}" destId="{DE70C013-9271-44C6-8D95-3905713B3379}" srcOrd="0" destOrd="0" presId="urn:microsoft.com/office/officeart/2008/layout/HorizontalMultiLevelHierarchy"/>
    <dgm:cxn modelId="{7ECF192C-1B59-4DE2-9D2B-CCCD46D15A4E}" type="presParOf" srcId="{C4DC1FE1-7D36-43EE-8E7F-B179EFD1C47F}" destId="{6295ED2A-BB25-43D2-8FDF-EEAA94027F45}" srcOrd="1" destOrd="0" presId="urn:microsoft.com/office/officeart/2008/layout/HorizontalMultiLevelHierarchy"/>
    <dgm:cxn modelId="{A24F8692-B85B-4FF9-BE96-14964B6EE1BA}" type="presParOf" srcId="{6295ED2A-BB25-43D2-8FDF-EEAA94027F45}" destId="{C5E7A754-F01C-40BE-80F4-0C1AF9618008}" srcOrd="0" destOrd="0" presId="urn:microsoft.com/office/officeart/2008/layout/HorizontalMultiLevelHierarchy"/>
    <dgm:cxn modelId="{99D96BF5-85E2-4AA4-8EBA-C88CA67386C9}" type="presParOf" srcId="{C5E7A754-F01C-40BE-80F4-0C1AF9618008}" destId="{F32CF2CF-1245-42FB-B7FC-48C76A88CD43}" srcOrd="0" destOrd="0" presId="urn:microsoft.com/office/officeart/2008/layout/HorizontalMultiLevelHierarchy"/>
    <dgm:cxn modelId="{AF4E1CD9-0C0B-4D0D-B36C-EB8A98A7D969}" type="presParOf" srcId="{6295ED2A-BB25-43D2-8FDF-EEAA94027F45}" destId="{3AEAF6B9-25C3-4783-88B4-5267A317010D}" srcOrd="1" destOrd="0" presId="urn:microsoft.com/office/officeart/2008/layout/HorizontalMultiLevelHierarchy"/>
    <dgm:cxn modelId="{BF2972AF-4C0E-4574-AC8E-14B106B83174}" type="presParOf" srcId="{3AEAF6B9-25C3-4783-88B4-5267A317010D}" destId="{59B6A6AF-8F62-4668-9532-2302D0854A51}" srcOrd="0" destOrd="0" presId="urn:microsoft.com/office/officeart/2008/layout/HorizontalMultiLevelHierarchy"/>
    <dgm:cxn modelId="{6CF172AD-CC9A-4167-83FC-C39F0A8698A2}" type="presParOf" srcId="{3AEAF6B9-25C3-4783-88B4-5267A317010D}" destId="{CAC6AA40-AB11-42ED-875D-D7604B099A39}" srcOrd="1" destOrd="0" presId="urn:microsoft.com/office/officeart/2008/layout/HorizontalMultiLevelHierarchy"/>
    <dgm:cxn modelId="{8C301571-27AB-4B78-BA17-AC85CD53CBD6}" type="presParOf" srcId="{6295ED2A-BB25-43D2-8FDF-EEAA94027F45}" destId="{C859B782-63F4-4AB9-811D-5947EE422B62}" srcOrd="2" destOrd="0" presId="urn:microsoft.com/office/officeart/2008/layout/HorizontalMultiLevelHierarchy"/>
    <dgm:cxn modelId="{2C5E8DE8-F894-4BD3-BC76-42CCF6508539}" type="presParOf" srcId="{C859B782-63F4-4AB9-811D-5947EE422B62}" destId="{2E956AB2-EEED-4111-9643-D14F1CADA4F5}" srcOrd="0" destOrd="0" presId="urn:microsoft.com/office/officeart/2008/layout/HorizontalMultiLevelHierarchy"/>
    <dgm:cxn modelId="{43A0208A-FAB3-49A8-8EA8-4FA4024101C5}" type="presParOf" srcId="{6295ED2A-BB25-43D2-8FDF-EEAA94027F45}" destId="{570429E8-1894-4916-A8C0-44BFD9301407}" srcOrd="3" destOrd="0" presId="urn:microsoft.com/office/officeart/2008/layout/HorizontalMultiLevelHierarchy"/>
    <dgm:cxn modelId="{26F13003-2D1E-4FA6-8048-87F577382115}" type="presParOf" srcId="{570429E8-1894-4916-A8C0-44BFD9301407}" destId="{C0A25042-3DA7-4B56-BB10-893C92C32D1C}" srcOrd="0" destOrd="0" presId="urn:microsoft.com/office/officeart/2008/layout/HorizontalMultiLevelHierarchy"/>
    <dgm:cxn modelId="{036B9FFE-C550-43CB-B426-87E8E8913A83}" type="presParOf" srcId="{570429E8-1894-4916-A8C0-44BFD9301407}" destId="{479FB0F0-763E-4BDF-9DB2-4DA8601E9FC4}" srcOrd="1" destOrd="0" presId="urn:microsoft.com/office/officeart/2008/layout/HorizontalMultiLevelHierarchy"/>
    <dgm:cxn modelId="{01E5F062-8A0F-4A8F-859E-EEF4A0140955}" type="presParOf" srcId="{6295ED2A-BB25-43D2-8FDF-EEAA94027F45}" destId="{EC154CFD-4A14-42AC-8CB1-58EC9494D578}" srcOrd="4" destOrd="0" presId="urn:microsoft.com/office/officeart/2008/layout/HorizontalMultiLevelHierarchy"/>
    <dgm:cxn modelId="{D187231D-F31A-421F-8EB1-BA240A0DFC81}" type="presParOf" srcId="{EC154CFD-4A14-42AC-8CB1-58EC9494D578}" destId="{53A8B869-8AFB-4E5B-9038-1ECA4D119930}" srcOrd="0" destOrd="0" presId="urn:microsoft.com/office/officeart/2008/layout/HorizontalMultiLevelHierarchy"/>
    <dgm:cxn modelId="{4DAE65BC-319E-4B5C-AB62-B2240BADFDBC}" type="presParOf" srcId="{6295ED2A-BB25-43D2-8FDF-EEAA94027F45}" destId="{4F8ECBC2-5B5A-473D-8FDE-C74CF0089E27}" srcOrd="5" destOrd="0" presId="urn:microsoft.com/office/officeart/2008/layout/HorizontalMultiLevelHierarchy"/>
    <dgm:cxn modelId="{DBBEC606-553B-4CF8-A83F-37139593609A}" type="presParOf" srcId="{4F8ECBC2-5B5A-473D-8FDE-C74CF0089E27}" destId="{A464B15B-CF56-4B8B-834F-FB52DF08DFB6}" srcOrd="0" destOrd="0" presId="urn:microsoft.com/office/officeart/2008/layout/HorizontalMultiLevelHierarchy"/>
    <dgm:cxn modelId="{02A829E5-2642-4B3A-947D-82C8CFEC14C1}" type="presParOf" srcId="{4F8ECBC2-5B5A-473D-8FDE-C74CF0089E27}" destId="{BB46FE59-E55B-4686-8916-2AA3FBCDFDC5}" srcOrd="1" destOrd="0" presId="urn:microsoft.com/office/officeart/2008/layout/HorizontalMultiLevelHierarchy"/>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154CFD-4A14-42AC-8CB1-58EC9494D578}">
      <dsp:nvSpPr>
        <dsp:cNvPr id="0" name=""/>
        <dsp:cNvSpPr/>
      </dsp:nvSpPr>
      <dsp:spPr>
        <a:xfrm>
          <a:off x="1144555" y="1585789"/>
          <a:ext cx="957368" cy="683184"/>
        </a:xfrm>
        <a:custGeom>
          <a:avLst/>
          <a:gdLst/>
          <a:ahLst/>
          <a:cxnLst/>
          <a:rect l="0" t="0" r="0" b="0"/>
          <a:pathLst>
            <a:path>
              <a:moveTo>
                <a:pt x="0" y="0"/>
              </a:moveTo>
              <a:lnTo>
                <a:pt x="478684" y="0"/>
              </a:lnTo>
              <a:lnTo>
                <a:pt x="478684" y="683184"/>
              </a:lnTo>
              <a:lnTo>
                <a:pt x="957368" y="6831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593836" y="1897978"/>
        <a:ext cx="58806" cy="58806"/>
      </dsp:txXfrm>
    </dsp:sp>
    <dsp:sp modelId="{C859B782-63F4-4AB9-811D-5947EE422B62}">
      <dsp:nvSpPr>
        <dsp:cNvPr id="0" name=""/>
        <dsp:cNvSpPr/>
      </dsp:nvSpPr>
      <dsp:spPr>
        <a:xfrm>
          <a:off x="1144555" y="1492567"/>
          <a:ext cx="957368" cy="91440"/>
        </a:xfrm>
        <a:custGeom>
          <a:avLst/>
          <a:gdLst/>
          <a:ahLst/>
          <a:cxnLst/>
          <a:rect l="0" t="0" r="0" b="0"/>
          <a:pathLst>
            <a:path>
              <a:moveTo>
                <a:pt x="0" y="93222"/>
              </a:moveTo>
              <a:lnTo>
                <a:pt x="478684" y="93222"/>
              </a:lnTo>
              <a:lnTo>
                <a:pt x="478684" y="45720"/>
              </a:lnTo>
              <a:lnTo>
                <a:pt x="957368"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599276" y="1514323"/>
        <a:ext cx="47927" cy="47927"/>
      </dsp:txXfrm>
    </dsp:sp>
    <dsp:sp modelId="{C5E7A754-F01C-40BE-80F4-0C1AF9618008}">
      <dsp:nvSpPr>
        <dsp:cNvPr id="0" name=""/>
        <dsp:cNvSpPr/>
      </dsp:nvSpPr>
      <dsp:spPr>
        <a:xfrm>
          <a:off x="1144555" y="807600"/>
          <a:ext cx="957368" cy="778188"/>
        </a:xfrm>
        <a:custGeom>
          <a:avLst/>
          <a:gdLst/>
          <a:ahLst/>
          <a:cxnLst/>
          <a:rect l="0" t="0" r="0" b="0"/>
          <a:pathLst>
            <a:path>
              <a:moveTo>
                <a:pt x="0" y="778188"/>
              </a:moveTo>
              <a:lnTo>
                <a:pt x="478684" y="778188"/>
              </a:lnTo>
              <a:lnTo>
                <a:pt x="478684" y="0"/>
              </a:lnTo>
              <a:lnTo>
                <a:pt x="95736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592396" y="1165851"/>
        <a:ext cx="61687" cy="61687"/>
      </dsp:txXfrm>
    </dsp:sp>
    <dsp:sp modelId="{DE70C013-9271-44C6-8D95-3905713B3379}">
      <dsp:nvSpPr>
        <dsp:cNvPr id="0" name=""/>
        <dsp:cNvSpPr/>
      </dsp:nvSpPr>
      <dsp:spPr>
        <a:xfrm>
          <a:off x="71321" y="1354092"/>
          <a:ext cx="1683071" cy="4633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MobileShop</a:t>
          </a:r>
        </a:p>
        <a:p>
          <a:pPr lvl="0" algn="ctr" defTabSz="577850">
            <a:lnSpc>
              <a:spcPct val="90000"/>
            </a:lnSpc>
            <a:spcBef>
              <a:spcPct val="0"/>
            </a:spcBef>
            <a:spcAft>
              <a:spcPct val="35000"/>
            </a:spcAft>
          </a:pPr>
          <a:r>
            <a:rPr lang="zh-CN" altLang="en-US" sz="1300" kern="1200"/>
            <a:t>买家</a:t>
          </a:r>
        </a:p>
      </dsp:txBody>
      <dsp:txXfrm>
        <a:off x="71321" y="1354092"/>
        <a:ext cx="1683071" cy="463395"/>
      </dsp:txXfrm>
    </dsp:sp>
    <dsp:sp modelId="{59B6A6AF-8F62-4668-9532-2302D0854A51}">
      <dsp:nvSpPr>
        <dsp:cNvPr id="0" name=""/>
        <dsp:cNvSpPr/>
      </dsp:nvSpPr>
      <dsp:spPr>
        <a:xfrm>
          <a:off x="2101924" y="515326"/>
          <a:ext cx="1917321" cy="5845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首页</a:t>
          </a:r>
        </a:p>
      </dsp:txBody>
      <dsp:txXfrm>
        <a:off x="2101924" y="515326"/>
        <a:ext cx="1917321" cy="584549"/>
      </dsp:txXfrm>
    </dsp:sp>
    <dsp:sp modelId="{C0A25042-3DA7-4B56-BB10-893C92C32D1C}">
      <dsp:nvSpPr>
        <dsp:cNvPr id="0" name=""/>
        <dsp:cNvSpPr/>
      </dsp:nvSpPr>
      <dsp:spPr>
        <a:xfrm>
          <a:off x="2101924" y="1246012"/>
          <a:ext cx="1917321" cy="5845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手机配件</a:t>
          </a:r>
          <a:r>
            <a:rPr lang="en-US" altLang="zh-CN" sz="1300" kern="1200"/>
            <a:t>(</a:t>
          </a:r>
          <a:r>
            <a:rPr lang="zh-CN" altLang="en-US" sz="1300" kern="1200"/>
            <a:t>耳机</a:t>
          </a:r>
          <a:r>
            <a:rPr lang="en-US" altLang="zh-CN" sz="1300" kern="1200"/>
            <a:t>)</a:t>
          </a:r>
          <a:endParaRPr lang="zh-CN" altLang="en-US" sz="1300" kern="1200"/>
        </a:p>
      </dsp:txBody>
      <dsp:txXfrm>
        <a:off x="2101924" y="1246012"/>
        <a:ext cx="1917321" cy="584549"/>
      </dsp:txXfrm>
    </dsp:sp>
    <dsp:sp modelId="{A464B15B-CF56-4B8B-834F-FB52DF08DFB6}">
      <dsp:nvSpPr>
        <dsp:cNvPr id="0" name=""/>
        <dsp:cNvSpPr/>
      </dsp:nvSpPr>
      <dsp:spPr>
        <a:xfrm>
          <a:off x="2101924" y="1976699"/>
          <a:ext cx="1917321" cy="5845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品牌</a:t>
          </a:r>
        </a:p>
      </dsp:txBody>
      <dsp:txXfrm>
        <a:off x="2101924" y="1976699"/>
        <a:ext cx="1917321" cy="5845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154CFD-4A14-42AC-8CB1-58EC9494D578}">
      <dsp:nvSpPr>
        <dsp:cNvPr id="0" name=""/>
        <dsp:cNvSpPr/>
      </dsp:nvSpPr>
      <dsp:spPr>
        <a:xfrm>
          <a:off x="1144555" y="1585789"/>
          <a:ext cx="957368" cy="683184"/>
        </a:xfrm>
        <a:custGeom>
          <a:avLst/>
          <a:gdLst/>
          <a:ahLst/>
          <a:cxnLst/>
          <a:rect l="0" t="0" r="0" b="0"/>
          <a:pathLst>
            <a:path>
              <a:moveTo>
                <a:pt x="0" y="0"/>
              </a:moveTo>
              <a:lnTo>
                <a:pt x="478684" y="0"/>
              </a:lnTo>
              <a:lnTo>
                <a:pt x="478684" y="683184"/>
              </a:lnTo>
              <a:lnTo>
                <a:pt x="957368" y="6831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593836" y="1897978"/>
        <a:ext cx="58806" cy="58806"/>
      </dsp:txXfrm>
    </dsp:sp>
    <dsp:sp modelId="{C859B782-63F4-4AB9-811D-5947EE422B62}">
      <dsp:nvSpPr>
        <dsp:cNvPr id="0" name=""/>
        <dsp:cNvSpPr/>
      </dsp:nvSpPr>
      <dsp:spPr>
        <a:xfrm>
          <a:off x="1144555" y="1492567"/>
          <a:ext cx="957368" cy="91440"/>
        </a:xfrm>
        <a:custGeom>
          <a:avLst/>
          <a:gdLst/>
          <a:ahLst/>
          <a:cxnLst/>
          <a:rect l="0" t="0" r="0" b="0"/>
          <a:pathLst>
            <a:path>
              <a:moveTo>
                <a:pt x="0" y="93222"/>
              </a:moveTo>
              <a:lnTo>
                <a:pt x="478684" y="93222"/>
              </a:lnTo>
              <a:lnTo>
                <a:pt x="478684" y="45720"/>
              </a:lnTo>
              <a:lnTo>
                <a:pt x="957368"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599276" y="1514323"/>
        <a:ext cx="47927" cy="47927"/>
      </dsp:txXfrm>
    </dsp:sp>
    <dsp:sp modelId="{C5E7A754-F01C-40BE-80F4-0C1AF9618008}">
      <dsp:nvSpPr>
        <dsp:cNvPr id="0" name=""/>
        <dsp:cNvSpPr/>
      </dsp:nvSpPr>
      <dsp:spPr>
        <a:xfrm>
          <a:off x="1144555" y="807600"/>
          <a:ext cx="957368" cy="778188"/>
        </a:xfrm>
        <a:custGeom>
          <a:avLst/>
          <a:gdLst/>
          <a:ahLst/>
          <a:cxnLst/>
          <a:rect l="0" t="0" r="0" b="0"/>
          <a:pathLst>
            <a:path>
              <a:moveTo>
                <a:pt x="0" y="778188"/>
              </a:moveTo>
              <a:lnTo>
                <a:pt x="478684" y="778188"/>
              </a:lnTo>
              <a:lnTo>
                <a:pt x="478684" y="0"/>
              </a:lnTo>
              <a:lnTo>
                <a:pt x="95736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592396" y="1165851"/>
        <a:ext cx="61687" cy="61687"/>
      </dsp:txXfrm>
    </dsp:sp>
    <dsp:sp modelId="{DE70C013-9271-44C6-8D95-3905713B3379}">
      <dsp:nvSpPr>
        <dsp:cNvPr id="0" name=""/>
        <dsp:cNvSpPr/>
      </dsp:nvSpPr>
      <dsp:spPr>
        <a:xfrm>
          <a:off x="71321" y="1354092"/>
          <a:ext cx="1683071" cy="4633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a:t>MobileShop</a:t>
          </a:r>
        </a:p>
        <a:p>
          <a:pPr lvl="0" algn="ctr" defTabSz="577850">
            <a:lnSpc>
              <a:spcPct val="90000"/>
            </a:lnSpc>
            <a:spcBef>
              <a:spcPct val="0"/>
            </a:spcBef>
            <a:spcAft>
              <a:spcPct val="35000"/>
            </a:spcAft>
          </a:pPr>
          <a:r>
            <a:rPr lang="zh-CN" altLang="en-US" sz="1300" kern="1200"/>
            <a:t>卖家（后台管理）</a:t>
          </a:r>
        </a:p>
      </dsp:txBody>
      <dsp:txXfrm>
        <a:off x="71321" y="1354092"/>
        <a:ext cx="1683071" cy="463395"/>
      </dsp:txXfrm>
    </dsp:sp>
    <dsp:sp modelId="{59B6A6AF-8F62-4668-9532-2302D0854A51}">
      <dsp:nvSpPr>
        <dsp:cNvPr id="0" name=""/>
        <dsp:cNvSpPr/>
      </dsp:nvSpPr>
      <dsp:spPr>
        <a:xfrm>
          <a:off x="2101924" y="515326"/>
          <a:ext cx="1917321" cy="5845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已卖出的商品</a:t>
          </a:r>
        </a:p>
      </dsp:txBody>
      <dsp:txXfrm>
        <a:off x="2101924" y="515326"/>
        <a:ext cx="1917321" cy="584549"/>
      </dsp:txXfrm>
    </dsp:sp>
    <dsp:sp modelId="{C0A25042-3DA7-4B56-BB10-893C92C32D1C}">
      <dsp:nvSpPr>
        <dsp:cNvPr id="0" name=""/>
        <dsp:cNvSpPr/>
      </dsp:nvSpPr>
      <dsp:spPr>
        <a:xfrm>
          <a:off x="2101924" y="1246012"/>
          <a:ext cx="1917321" cy="5845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出售中的商品</a:t>
          </a:r>
        </a:p>
      </dsp:txBody>
      <dsp:txXfrm>
        <a:off x="2101924" y="1246012"/>
        <a:ext cx="1917321" cy="584549"/>
      </dsp:txXfrm>
    </dsp:sp>
    <dsp:sp modelId="{A464B15B-CF56-4B8B-834F-FB52DF08DFB6}">
      <dsp:nvSpPr>
        <dsp:cNvPr id="0" name=""/>
        <dsp:cNvSpPr/>
      </dsp:nvSpPr>
      <dsp:spPr>
        <a:xfrm>
          <a:off x="2101924" y="1976699"/>
          <a:ext cx="1917321" cy="5845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zh-CN" altLang="en-US" sz="1300" kern="1200"/>
            <a:t>发布商品</a:t>
          </a:r>
        </a:p>
      </dsp:txBody>
      <dsp:txXfrm>
        <a:off x="2101924" y="1976699"/>
        <a:ext cx="1917321" cy="58454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EA358F-BBF5-4541-85C4-F90DB32FB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1</TotalTime>
  <Pages>24</Pages>
  <Words>1702</Words>
  <Characters>9705</Characters>
  <Application>Microsoft Office Word</Application>
  <DocSecurity>0</DocSecurity>
  <Lines>80</Lines>
  <Paragraphs>22</Paragraphs>
  <ScaleCrop>false</ScaleCrop>
  <Company>Microsoft</Company>
  <LinksUpToDate>false</LinksUpToDate>
  <CharactersWithSpaces>11385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hp-08</dc:creator>
  <cp:lastModifiedBy>hasee</cp:lastModifiedBy>
  <cp:revision>2</cp:revision>
  <dcterms:created xsi:type="dcterms:W3CDTF">2018-11-23T14:57:00Z</dcterms:created>
  <dcterms:modified xsi:type="dcterms:W3CDTF">2018-11-23T14:57:00Z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